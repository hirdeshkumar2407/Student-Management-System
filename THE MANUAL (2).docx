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F95493" w14:textId="77777777" w:rsidR="006A6E4B" w:rsidRPr="00952CF4" w:rsidRDefault="006A6E4B" w:rsidP="00952CF4">
      <w:pPr>
        <w:rPr>
          <w:bCs/>
        </w:rPr>
      </w:pPr>
    </w:p>
    <w:p w14:paraId="0F2E3D02" w14:textId="77777777" w:rsidR="00B75EBF" w:rsidRPr="00037DF0" w:rsidRDefault="00B75EBF" w:rsidP="00B75EBF">
      <w:pPr>
        <w:pStyle w:val="Title"/>
        <w:jc w:val="center"/>
        <w:rPr>
          <w:rFonts w:cstheme="majorHAnsi"/>
          <w:b/>
          <w:caps w:val="0"/>
          <w:color w:val="5F5F5F" w:themeColor="accent5"/>
          <w:spacing w:val="0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037DF0">
        <w:rPr>
          <w:rFonts w:cstheme="majorHAnsi"/>
          <w:b/>
          <w:caps w:val="0"/>
          <w:color w:val="5F5F5F" w:themeColor="accent5"/>
          <w:spacing w:val="0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STUDENT MANAGEMENT SYSTEM</w:t>
      </w:r>
    </w:p>
    <w:p w14:paraId="7BE732A4" w14:textId="77777777" w:rsidR="00952CF4" w:rsidRDefault="00952CF4" w:rsidP="00952CF4"/>
    <w:p w14:paraId="6F8EB144" w14:textId="77777777" w:rsidR="008A1BA5" w:rsidRDefault="008A1BA5" w:rsidP="00952CF4"/>
    <w:p w14:paraId="503368ED" w14:textId="77777777" w:rsidR="008A1BA5" w:rsidRDefault="008A1BA5" w:rsidP="00952CF4"/>
    <w:p w14:paraId="5F4D233D" w14:textId="77777777" w:rsidR="008A1BA5" w:rsidRDefault="008A1BA5" w:rsidP="00952CF4"/>
    <w:p w14:paraId="2D4DBE84" w14:textId="77777777" w:rsidR="00952CF4" w:rsidRDefault="00952CF4" w:rsidP="00952CF4"/>
    <w:p w14:paraId="1A92A240" w14:textId="77777777" w:rsidR="00952CF4" w:rsidRDefault="00952CF4" w:rsidP="00952CF4"/>
    <w:p w14:paraId="066731FE" w14:textId="77777777" w:rsidR="00952CF4" w:rsidRPr="004C0EBD" w:rsidRDefault="00952CF4" w:rsidP="00952CF4">
      <w:pPr>
        <w:rPr>
          <w:rFonts w:asciiTheme="majorHAnsi" w:hAnsiTheme="majorHAnsi" w:cstheme="majorHAnsi"/>
        </w:rPr>
      </w:pPr>
    </w:p>
    <w:p w14:paraId="3FF58E5A" w14:textId="77777777" w:rsidR="006A6E4B" w:rsidRPr="004C0EBD" w:rsidRDefault="00952CF4" w:rsidP="00952CF4">
      <w:pPr>
        <w:pStyle w:val="Salutation"/>
        <w:jc w:val="center"/>
        <w:rPr>
          <w:rFonts w:asciiTheme="majorHAnsi" w:hAnsiTheme="majorHAnsi" w:cstheme="majorHAnsi"/>
          <w:color w:val="000000" w:themeColor="text1"/>
          <w:sz w:val="96"/>
          <w:szCs w:val="96"/>
          <w14:shadow w14:blurRad="41275" w14:dist="12700" w14:dir="12000000" w14:sx="100000" w14:sy="100000" w14:kx="0" w14:ky="0" w14:algn="tl">
            <w14:srgbClr w14:val="000000">
              <w14:alpha w14:val="60000"/>
            </w14:srgbClr>
          </w14:shadow>
          <w14:textOutline w14:w="15773" w14:cap="flat" w14:cmpd="sng" w14:algn="ctr">
            <w14:gradFill>
              <w14:gsLst>
                <w14:gs w14:pos="25000">
                  <w14:schemeClr w14:val="accent1">
                    <w14:shade w14:val="25000"/>
                    <w14:satMod w14:val="190000"/>
                  </w14:schemeClr>
                </w14:gs>
                <w14:gs w14:pos="80000">
                  <w14:schemeClr w14:val="accent1">
                    <w14:tint w14:val="75000"/>
                    <w14:satMod w14:val="190000"/>
                  </w14:schemeClr>
                </w14:gs>
              </w14:gsLst>
              <w14:lin w14:ang="5400000" w14:scaled="0"/>
            </w14:gradFill>
            <w14:prstDash w14:val="solid"/>
            <w14:round/>
          </w14:textOutline>
        </w:rPr>
      </w:pPr>
      <w:r w:rsidRPr="004C0EBD">
        <w:rPr>
          <w:rFonts w:asciiTheme="majorHAnsi" w:hAnsiTheme="majorHAnsi" w:cstheme="majorHAnsi"/>
          <w:color w:val="000000" w:themeColor="text1"/>
          <w:sz w:val="96"/>
          <w:szCs w:val="96"/>
          <w14:shadow w14:blurRad="41275" w14:dist="12700" w14:dir="12000000" w14:sx="100000" w14:sy="100000" w14:kx="0" w14:ky="0" w14:algn="tl">
            <w14:srgbClr w14:val="000000">
              <w14:alpha w14:val="60000"/>
            </w14:srgbClr>
          </w14:shadow>
          <w14:textOutline w14:w="15773" w14:cap="flat" w14:cmpd="sng" w14:algn="ctr">
            <w14:gradFill>
              <w14:gsLst>
                <w14:gs w14:pos="25000">
                  <w14:schemeClr w14:val="accent1">
                    <w14:shade w14:val="25000"/>
                    <w14:satMod w14:val="190000"/>
                  </w14:schemeClr>
                </w14:gs>
                <w14:gs w14:pos="80000">
                  <w14:schemeClr w14:val="accent1">
                    <w14:tint w14:val="75000"/>
                    <w14:satMod w14:val="190000"/>
                  </w14:schemeClr>
                </w14:gs>
              </w14:gsLst>
              <w14:lin w14:ang="5400000" w14:scaled="0"/>
            </w14:gradFill>
            <w14:prstDash w14:val="solid"/>
            <w14:round/>
          </w14:textOutline>
        </w:rPr>
        <w:t>MANUAL</w:t>
      </w:r>
    </w:p>
    <w:p w14:paraId="4A62EB8F" w14:textId="77777777" w:rsidR="00952CF4" w:rsidRPr="004C0EBD" w:rsidRDefault="00952CF4">
      <w:pPr>
        <w:pStyle w:val="Signature"/>
        <w:rPr>
          <w:rFonts w:ascii="Times New Roman" w:hAnsi="Times New Roman" w:cs="Times New Roman"/>
          <w:i/>
        </w:rPr>
      </w:pPr>
    </w:p>
    <w:p w14:paraId="4FF3B71F" w14:textId="77777777" w:rsidR="00952CF4" w:rsidRPr="004C0EBD" w:rsidRDefault="00952CF4">
      <w:pPr>
        <w:rPr>
          <w:rFonts w:ascii="Times New Roman" w:hAnsi="Times New Roman" w:cs="Times New Roman"/>
        </w:rPr>
      </w:pPr>
      <w:r w:rsidRPr="004C0EBD">
        <w:rPr>
          <w:rFonts w:ascii="Times New Roman" w:hAnsi="Times New Roman" w:cs="Times New Roman"/>
        </w:rPr>
        <w:br w:type="page"/>
      </w:r>
    </w:p>
    <w:p w14:paraId="53C508DC" w14:textId="77777777" w:rsidR="006A6E4B" w:rsidRPr="00037DF0" w:rsidRDefault="006A6E4B">
      <w:pPr>
        <w:pStyle w:val="Signature"/>
        <w:rPr>
          <w:rFonts w:ascii="Times New Roman" w:hAnsi="Times New Roman" w:cs="Times New Roman"/>
          <w:sz w:val="40"/>
        </w:rPr>
      </w:pPr>
    </w:p>
    <w:p w14:paraId="48F1CFA4" w14:textId="77777777" w:rsidR="00952CF4" w:rsidRPr="00037DF0" w:rsidRDefault="00037DF0" w:rsidP="00B75EBF">
      <w:pPr>
        <w:pStyle w:val="Signature"/>
        <w:rPr>
          <w:rFonts w:ascii="Times New Roman" w:hAnsi="Times New Roman" w:cs="Times New Roman"/>
          <w:b/>
          <w:sz w:val="96"/>
          <w:szCs w:val="40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037DF0">
        <w:rPr>
          <w:rFonts w:ascii="Times New Roman" w:hAnsi="Times New Roman" w:cs="Times New Roman"/>
          <w:b/>
          <w:sz w:val="96"/>
          <w:szCs w:val="40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Developed B</w:t>
      </w:r>
      <w:r w:rsidR="008A1BA5" w:rsidRPr="00037DF0">
        <w:rPr>
          <w:rFonts w:ascii="Times New Roman" w:hAnsi="Times New Roman" w:cs="Times New Roman"/>
          <w:b/>
          <w:sz w:val="96"/>
          <w:szCs w:val="40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y:</w:t>
      </w:r>
    </w:p>
    <w:p w14:paraId="7FB799BF" w14:textId="77777777" w:rsidR="00952CF4" w:rsidRPr="00037DF0" w:rsidRDefault="00952CF4" w:rsidP="00B75EBF">
      <w:pPr>
        <w:pStyle w:val="Signature"/>
        <w:rPr>
          <w:rFonts w:ascii="Times New Roman" w:hAnsi="Times New Roman" w:cs="Times New Roman"/>
          <w:sz w:val="40"/>
        </w:rPr>
      </w:pPr>
    </w:p>
    <w:p w14:paraId="4192260E" w14:textId="77777777" w:rsidR="00952CF4" w:rsidRPr="00037DF0" w:rsidRDefault="00952CF4" w:rsidP="00037DF0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color w:val="000000" w:themeColor="text1"/>
          <w:sz w:val="4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37DF0">
        <w:rPr>
          <w:rFonts w:ascii="Times New Roman" w:hAnsi="Times New Roman" w:cs="Times New Roman"/>
          <w:color w:val="000000" w:themeColor="text1"/>
          <w:sz w:val="4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RAJNI KINGRANI [1812130]</w:t>
      </w:r>
    </w:p>
    <w:p w14:paraId="1ECAAFB2" w14:textId="77777777" w:rsidR="00952CF4" w:rsidRPr="00037DF0" w:rsidRDefault="00952CF4" w:rsidP="00037DF0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color w:val="000000" w:themeColor="text1"/>
          <w:sz w:val="4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37DF0">
        <w:rPr>
          <w:rFonts w:ascii="Times New Roman" w:hAnsi="Times New Roman" w:cs="Times New Roman"/>
          <w:color w:val="000000" w:themeColor="text1"/>
          <w:sz w:val="4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MAHEK DEMBRA [1812117]</w:t>
      </w:r>
    </w:p>
    <w:p w14:paraId="60C2F383" w14:textId="77777777" w:rsidR="00C35E6E" w:rsidRPr="00037DF0" w:rsidRDefault="00C35E6E" w:rsidP="00037DF0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color w:val="000000" w:themeColor="text1"/>
          <w:sz w:val="4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37DF0">
        <w:rPr>
          <w:rFonts w:ascii="Times New Roman" w:hAnsi="Times New Roman" w:cs="Times New Roman"/>
          <w:color w:val="000000" w:themeColor="text1"/>
          <w:sz w:val="4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HIRDESH KUMAR [1812114]</w:t>
      </w:r>
    </w:p>
    <w:p w14:paraId="3204DD1B" w14:textId="77777777" w:rsidR="00952CF4" w:rsidRPr="00037DF0" w:rsidRDefault="00952CF4" w:rsidP="00037DF0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color w:val="000000" w:themeColor="text1"/>
          <w:sz w:val="4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37DF0">
        <w:rPr>
          <w:rFonts w:ascii="Times New Roman" w:hAnsi="Times New Roman" w:cs="Times New Roman"/>
          <w:color w:val="000000" w:themeColor="text1"/>
          <w:sz w:val="4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SYED MUSTAFA IMAM [1812134]</w:t>
      </w:r>
    </w:p>
    <w:p w14:paraId="7FA31997" w14:textId="77777777" w:rsidR="00C35E6E" w:rsidRPr="00037DF0" w:rsidRDefault="00952CF4" w:rsidP="00037DF0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color w:val="000000" w:themeColor="text1"/>
          <w:sz w:val="4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37DF0">
        <w:rPr>
          <w:rFonts w:ascii="Times New Roman" w:hAnsi="Times New Roman" w:cs="Times New Roman"/>
          <w:color w:val="000000" w:themeColor="text1"/>
          <w:sz w:val="4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SYED HURRAR HASAN RIZVI [1812135]</w:t>
      </w:r>
    </w:p>
    <w:p w14:paraId="2F19AC52" w14:textId="77777777" w:rsidR="009B6DF4" w:rsidRPr="00037DF0" w:rsidRDefault="009B6DF4" w:rsidP="00C35E6E">
      <w:pPr>
        <w:pStyle w:val="ListParagraph"/>
        <w:jc w:val="center"/>
        <w:rPr>
          <w:rFonts w:ascii="Times New Roman" w:hAnsi="Times New Roman" w:cs="Times New Roman"/>
          <w:b/>
          <w:color w:val="000000" w:themeColor="text1"/>
          <w:sz w:val="48"/>
          <w:szCs w:val="24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14:paraId="06F48003" w14:textId="77777777" w:rsidR="009B6DF4" w:rsidRPr="00037DF0" w:rsidRDefault="009B6DF4" w:rsidP="00C35E6E">
      <w:pPr>
        <w:pStyle w:val="ListParagraph"/>
        <w:jc w:val="center"/>
        <w:rPr>
          <w:rFonts w:ascii="Times New Roman" w:hAnsi="Times New Roman" w:cs="Times New Roman"/>
          <w:b/>
          <w:color w:val="000000" w:themeColor="text1"/>
          <w:sz w:val="48"/>
          <w:szCs w:val="24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14:paraId="6CDFABBC" w14:textId="77777777" w:rsidR="009B6DF4" w:rsidRPr="00037DF0" w:rsidRDefault="009B6DF4" w:rsidP="00C35E6E">
      <w:pPr>
        <w:pStyle w:val="ListParagraph"/>
        <w:jc w:val="center"/>
        <w:rPr>
          <w:rFonts w:ascii="Times New Roman" w:hAnsi="Times New Roman" w:cs="Times New Roman"/>
          <w:b/>
          <w:color w:val="000000" w:themeColor="text1"/>
          <w:sz w:val="48"/>
          <w:szCs w:val="24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14:paraId="5BCC316C" w14:textId="77777777" w:rsidR="00952CF4" w:rsidRPr="00037DF0" w:rsidRDefault="00952CF4" w:rsidP="00952CF4">
      <w:pPr>
        <w:pStyle w:val="ListParagraph"/>
        <w:jc w:val="center"/>
        <w:rPr>
          <w:rFonts w:ascii="Times New Roman" w:hAnsi="Times New Roman" w:cs="Times New Roman"/>
          <w:color w:val="0D0D0D" w:themeColor="text1" w:themeTint="F2"/>
          <w:sz w:val="40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</w:p>
    <w:p w14:paraId="4390EC41" w14:textId="77777777" w:rsidR="00B75EBF" w:rsidRPr="00037DF0" w:rsidRDefault="00B75EBF" w:rsidP="00952CF4">
      <w:pPr>
        <w:pStyle w:val="ListParagraph"/>
        <w:jc w:val="center"/>
        <w:rPr>
          <w:rFonts w:ascii="Times New Roman" w:hAnsi="Times New Roman" w:cs="Times New Roman"/>
          <w:color w:val="0D0D0D" w:themeColor="text1" w:themeTint="F2"/>
          <w:sz w:val="40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</w:p>
    <w:p w14:paraId="29C4424C" w14:textId="77777777" w:rsidR="00B75EBF" w:rsidRDefault="00B75EBF" w:rsidP="00952CF4">
      <w:pPr>
        <w:pStyle w:val="ListParagraph"/>
        <w:jc w:val="center"/>
        <w:rPr>
          <w:rFonts w:ascii="Times New Roman" w:hAnsi="Times New Roman" w:cs="Times New Roman"/>
          <w:color w:val="0D0D0D" w:themeColor="text1" w:themeTint="F2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</w:p>
    <w:p w14:paraId="6930186D" w14:textId="77777777" w:rsidR="00B75EBF" w:rsidRDefault="00B75EBF" w:rsidP="00952CF4">
      <w:pPr>
        <w:pStyle w:val="ListParagraph"/>
        <w:jc w:val="center"/>
        <w:rPr>
          <w:rFonts w:ascii="Times New Roman" w:hAnsi="Times New Roman" w:cs="Times New Roman"/>
          <w:color w:val="0D0D0D" w:themeColor="text1" w:themeTint="F2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</w:p>
    <w:p w14:paraId="7525FDFD" w14:textId="77777777" w:rsidR="00B75EBF" w:rsidRDefault="00B75EBF" w:rsidP="00952CF4">
      <w:pPr>
        <w:pStyle w:val="ListParagraph"/>
        <w:jc w:val="center"/>
        <w:rPr>
          <w:rFonts w:ascii="Times New Roman" w:hAnsi="Times New Roman" w:cs="Times New Roman"/>
          <w:color w:val="0D0D0D" w:themeColor="text1" w:themeTint="F2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</w:p>
    <w:p w14:paraId="4D8DBE6F" w14:textId="77777777" w:rsidR="00B75EBF" w:rsidRDefault="00B75EBF" w:rsidP="00952CF4">
      <w:pPr>
        <w:pStyle w:val="ListParagraph"/>
        <w:jc w:val="center"/>
        <w:rPr>
          <w:rFonts w:ascii="Times New Roman" w:hAnsi="Times New Roman" w:cs="Times New Roman"/>
          <w:color w:val="0D0D0D" w:themeColor="text1" w:themeTint="F2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</w:p>
    <w:p w14:paraId="51CF74FA" w14:textId="77777777" w:rsidR="00B75EBF" w:rsidRDefault="00B75EBF" w:rsidP="00952CF4">
      <w:pPr>
        <w:pStyle w:val="ListParagraph"/>
        <w:jc w:val="center"/>
        <w:rPr>
          <w:rFonts w:ascii="Times New Roman" w:hAnsi="Times New Roman" w:cs="Times New Roman"/>
          <w:color w:val="0D0D0D" w:themeColor="text1" w:themeTint="F2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</w:p>
    <w:p w14:paraId="1EC76DB1" w14:textId="77777777" w:rsidR="00B75EBF" w:rsidRDefault="00B75EBF" w:rsidP="00952CF4">
      <w:pPr>
        <w:pStyle w:val="ListParagraph"/>
        <w:jc w:val="center"/>
        <w:rPr>
          <w:rFonts w:ascii="Times New Roman" w:hAnsi="Times New Roman" w:cs="Times New Roman"/>
          <w:color w:val="0D0D0D" w:themeColor="text1" w:themeTint="F2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</w:p>
    <w:p w14:paraId="63C7F518" w14:textId="77777777" w:rsidR="00B75EBF" w:rsidRDefault="00B75EBF" w:rsidP="00952CF4">
      <w:pPr>
        <w:pStyle w:val="ListParagraph"/>
        <w:jc w:val="center"/>
        <w:rPr>
          <w:rFonts w:ascii="Times New Roman" w:hAnsi="Times New Roman" w:cs="Times New Roman"/>
          <w:color w:val="0D0D0D" w:themeColor="text1" w:themeTint="F2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</w:p>
    <w:p w14:paraId="091272BD" w14:textId="77777777" w:rsidR="00B75EBF" w:rsidRDefault="00B75EBF" w:rsidP="00952CF4">
      <w:pPr>
        <w:pStyle w:val="ListParagraph"/>
        <w:jc w:val="center"/>
        <w:rPr>
          <w:rFonts w:ascii="Times New Roman" w:hAnsi="Times New Roman" w:cs="Times New Roman"/>
          <w:color w:val="0D0D0D" w:themeColor="text1" w:themeTint="F2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</w:p>
    <w:p w14:paraId="23C8680C" w14:textId="77777777" w:rsidR="00B75EBF" w:rsidRDefault="00B75EBF" w:rsidP="00952CF4">
      <w:pPr>
        <w:pStyle w:val="ListParagraph"/>
        <w:jc w:val="center"/>
        <w:rPr>
          <w:rFonts w:ascii="Times New Roman" w:hAnsi="Times New Roman" w:cs="Times New Roman"/>
          <w:color w:val="0D0D0D" w:themeColor="text1" w:themeTint="F2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</w:p>
    <w:p w14:paraId="5A4C4E5A" w14:textId="77777777" w:rsidR="00B75EBF" w:rsidRDefault="00B75EBF" w:rsidP="00952CF4">
      <w:pPr>
        <w:pStyle w:val="ListParagraph"/>
        <w:jc w:val="center"/>
        <w:rPr>
          <w:rFonts w:ascii="Times New Roman" w:hAnsi="Times New Roman" w:cs="Times New Roman"/>
          <w:color w:val="0D0D0D" w:themeColor="text1" w:themeTint="F2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</w:p>
    <w:p w14:paraId="3C66C32A" w14:textId="77777777" w:rsidR="00B75EBF" w:rsidRDefault="00B75EBF" w:rsidP="00952CF4">
      <w:pPr>
        <w:pStyle w:val="ListParagraph"/>
        <w:jc w:val="center"/>
        <w:rPr>
          <w:rFonts w:ascii="Times New Roman" w:hAnsi="Times New Roman" w:cs="Times New Roman"/>
          <w:color w:val="0D0D0D" w:themeColor="text1" w:themeTint="F2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</w:p>
    <w:p w14:paraId="4D59EE62" w14:textId="77777777" w:rsidR="00B75EBF" w:rsidRDefault="00B75EBF" w:rsidP="00952CF4">
      <w:pPr>
        <w:pStyle w:val="ListParagraph"/>
        <w:jc w:val="center"/>
        <w:rPr>
          <w:rFonts w:ascii="Times New Roman" w:hAnsi="Times New Roman" w:cs="Times New Roman"/>
          <w:color w:val="0D0D0D" w:themeColor="text1" w:themeTint="F2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</w:p>
    <w:p w14:paraId="0E1B146D" w14:textId="77777777" w:rsidR="00B75EBF" w:rsidRDefault="00B75EBF" w:rsidP="00952CF4">
      <w:pPr>
        <w:pStyle w:val="ListParagraph"/>
        <w:jc w:val="center"/>
        <w:rPr>
          <w:rFonts w:ascii="Times New Roman" w:hAnsi="Times New Roman" w:cs="Times New Roman"/>
          <w:color w:val="0D0D0D" w:themeColor="text1" w:themeTint="F2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</w:p>
    <w:p w14:paraId="3FEB3F83" w14:textId="77777777" w:rsidR="00B75EBF" w:rsidRDefault="00B75EBF" w:rsidP="00952CF4">
      <w:pPr>
        <w:pStyle w:val="ListParagraph"/>
        <w:jc w:val="center"/>
        <w:rPr>
          <w:rFonts w:ascii="Times New Roman" w:hAnsi="Times New Roman" w:cs="Times New Roman"/>
          <w:color w:val="0D0D0D" w:themeColor="text1" w:themeTint="F2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</w:p>
    <w:p w14:paraId="3EF05AFC" w14:textId="77777777" w:rsidR="00B75EBF" w:rsidRDefault="00B75EBF" w:rsidP="00952CF4">
      <w:pPr>
        <w:pStyle w:val="ListParagraph"/>
        <w:jc w:val="center"/>
        <w:rPr>
          <w:rFonts w:ascii="Times New Roman" w:hAnsi="Times New Roman" w:cs="Times New Roman"/>
          <w:color w:val="0D0D0D" w:themeColor="text1" w:themeTint="F2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</w:p>
    <w:p w14:paraId="25DF3995" w14:textId="77777777" w:rsidR="00B75EBF" w:rsidRDefault="00B75EBF" w:rsidP="00952CF4">
      <w:pPr>
        <w:pStyle w:val="ListParagraph"/>
        <w:jc w:val="center"/>
        <w:rPr>
          <w:rFonts w:ascii="Times New Roman" w:hAnsi="Times New Roman" w:cs="Times New Roman"/>
          <w:color w:val="0D0D0D" w:themeColor="text1" w:themeTint="F2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</w:p>
    <w:p w14:paraId="7FB0E044" w14:textId="77777777" w:rsidR="00B75EBF" w:rsidRDefault="00B75EBF" w:rsidP="00952CF4">
      <w:pPr>
        <w:pStyle w:val="ListParagraph"/>
        <w:jc w:val="center"/>
        <w:rPr>
          <w:rFonts w:ascii="Times New Roman" w:hAnsi="Times New Roman" w:cs="Times New Roman"/>
          <w:color w:val="0D0D0D" w:themeColor="text1" w:themeTint="F2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</w:p>
    <w:p w14:paraId="3F989A6C" w14:textId="77777777" w:rsidR="00B75EBF" w:rsidRDefault="00B75EBF" w:rsidP="00952CF4">
      <w:pPr>
        <w:pStyle w:val="ListParagraph"/>
        <w:jc w:val="center"/>
        <w:rPr>
          <w:rFonts w:ascii="Times New Roman" w:hAnsi="Times New Roman" w:cs="Times New Roman"/>
          <w:color w:val="0D0D0D" w:themeColor="text1" w:themeTint="F2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</w:p>
    <w:p w14:paraId="5C68F5AD" w14:textId="77777777" w:rsidR="00B75EBF" w:rsidRDefault="00B75EBF" w:rsidP="00952CF4">
      <w:pPr>
        <w:pStyle w:val="ListParagraph"/>
        <w:jc w:val="center"/>
        <w:rPr>
          <w:rFonts w:ascii="Times New Roman" w:hAnsi="Times New Roman" w:cs="Times New Roman"/>
          <w:color w:val="0D0D0D" w:themeColor="text1" w:themeTint="F2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</w:p>
    <w:p w14:paraId="41A5E2E3" w14:textId="77777777" w:rsidR="00B75EBF" w:rsidRDefault="00B75EBF" w:rsidP="00952CF4">
      <w:pPr>
        <w:pStyle w:val="ListParagraph"/>
        <w:jc w:val="center"/>
        <w:rPr>
          <w:rFonts w:ascii="Times New Roman" w:hAnsi="Times New Roman" w:cs="Times New Roman"/>
          <w:color w:val="0D0D0D" w:themeColor="text1" w:themeTint="F2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</w:p>
    <w:p w14:paraId="13FDEDAB" w14:textId="77777777" w:rsidR="00B75EBF" w:rsidRDefault="00B75EBF" w:rsidP="00952CF4">
      <w:pPr>
        <w:pStyle w:val="ListParagraph"/>
        <w:jc w:val="center"/>
        <w:rPr>
          <w:rFonts w:ascii="Times New Roman" w:hAnsi="Times New Roman" w:cs="Times New Roman"/>
          <w:color w:val="0D0D0D" w:themeColor="text1" w:themeTint="F2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</w:p>
    <w:p w14:paraId="0F936C60" w14:textId="77777777" w:rsidR="00B75EBF" w:rsidRDefault="00B75EBF" w:rsidP="00952CF4">
      <w:pPr>
        <w:pStyle w:val="ListParagraph"/>
        <w:jc w:val="center"/>
        <w:rPr>
          <w:rFonts w:ascii="Times New Roman" w:hAnsi="Times New Roman" w:cs="Times New Roman"/>
          <w:color w:val="0D0D0D" w:themeColor="text1" w:themeTint="F2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</w:p>
    <w:p w14:paraId="25B15BA5" w14:textId="77777777" w:rsidR="00B75EBF" w:rsidRDefault="00B75EBF" w:rsidP="00952CF4">
      <w:pPr>
        <w:pStyle w:val="ListParagraph"/>
        <w:jc w:val="center"/>
        <w:rPr>
          <w:rFonts w:ascii="Times New Roman" w:hAnsi="Times New Roman" w:cs="Times New Roman"/>
          <w:color w:val="0D0D0D" w:themeColor="text1" w:themeTint="F2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</w:p>
    <w:p w14:paraId="20158855" w14:textId="77777777" w:rsidR="00B75EBF" w:rsidRDefault="00B75EBF" w:rsidP="00952CF4">
      <w:pPr>
        <w:pStyle w:val="ListParagraph"/>
        <w:jc w:val="center"/>
        <w:rPr>
          <w:rFonts w:ascii="Times New Roman" w:hAnsi="Times New Roman" w:cs="Times New Roman"/>
          <w:color w:val="0D0D0D" w:themeColor="text1" w:themeTint="F2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</w:p>
    <w:p w14:paraId="751BF1FA" w14:textId="77777777" w:rsidR="00B75EBF" w:rsidRDefault="00B75EBF" w:rsidP="00952CF4">
      <w:pPr>
        <w:pStyle w:val="ListParagraph"/>
        <w:jc w:val="center"/>
        <w:rPr>
          <w:rFonts w:ascii="Times New Roman" w:hAnsi="Times New Roman" w:cs="Times New Roman"/>
          <w:color w:val="0D0D0D" w:themeColor="text1" w:themeTint="F2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</w:p>
    <w:p w14:paraId="4C1F0080" w14:textId="77777777" w:rsidR="00B75EBF" w:rsidRDefault="00B75EBF" w:rsidP="00952CF4">
      <w:pPr>
        <w:pStyle w:val="ListParagraph"/>
        <w:jc w:val="center"/>
        <w:rPr>
          <w:rFonts w:ascii="Times New Roman" w:hAnsi="Times New Roman" w:cs="Times New Roman"/>
          <w:color w:val="0D0D0D" w:themeColor="text1" w:themeTint="F2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</w:p>
    <w:p w14:paraId="5C6311EE" w14:textId="77777777" w:rsidR="00B75EBF" w:rsidRDefault="00B75EBF" w:rsidP="00952CF4">
      <w:pPr>
        <w:pStyle w:val="ListParagraph"/>
        <w:jc w:val="center"/>
        <w:rPr>
          <w:rFonts w:ascii="Times New Roman" w:hAnsi="Times New Roman" w:cs="Times New Roman"/>
          <w:color w:val="0D0D0D" w:themeColor="text1" w:themeTint="F2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</w:p>
    <w:p w14:paraId="5FB3B2B9" w14:textId="77777777" w:rsidR="00B75EBF" w:rsidRDefault="00B75EBF" w:rsidP="00952CF4">
      <w:pPr>
        <w:pStyle w:val="ListParagraph"/>
        <w:jc w:val="center"/>
        <w:rPr>
          <w:rFonts w:ascii="Times New Roman" w:hAnsi="Times New Roman" w:cs="Times New Roman"/>
          <w:color w:val="0D0D0D" w:themeColor="text1" w:themeTint="F2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</w:p>
    <w:sdt>
      <w:sdtPr>
        <w:rPr>
          <w:rFonts w:ascii="Times New Roman" w:hAnsi="Times New Roman" w:cs="Times New Roman"/>
          <w:caps w:val="0"/>
          <w:color w:val="auto"/>
          <w:spacing w:val="0"/>
          <w:sz w:val="20"/>
          <w:szCs w:val="20"/>
        </w:rPr>
        <w:id w:val="26813517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BDC4631" w14:textId="77777777" w:rsidR="00DC087E" w:rsidRPr="004C0EBD" w:rsidRDefault="00DC087E">
          <w:pPr>
            <w:pStyle w:val="TOCHeading"/>
            <w:rPr>
              <w:rFonts w:asciiTheme="majorHAnsi" w:hAnsiTheme="majorHAnsi" w:cstheme="majorHAnsi"/>
            </w:rPr>
          </w:pPr>
          <w:r w:rsidRPr="004C0EBD">
            <w:rPr>
              <w:rFonts w:asciiTheme="majorHAnsi" w:hAnsiTheme="majorHAnsi" w:cstheme="majorHAnsi"/>
            </w:rPr>
            <w:t>Table of Contents</w:t>
          </w:r>
        </w:p>
        <w:p w14:paraId="1C7D7742" w14:textId="77777777" w:rsidR="008528BF" w:rsidRDefault="008528BF">
          <w:pPr>
            <w:rPr>
              <w:rFonts w:ascii="Times New Roman" w:hAnsi="Times New Roman" w:cs="Times New Roman"/>
              <w:b/>
              <w:bCs/>
              <w:noProof/>
            </w:rPr>
          </w:pPr>
          <w:r>
            <w:rPr>
              <w:rFonts w:ascii="Times New Roman" w:hAnsi="Times New Roman" w:cs="Times New Roman"/>
              <w:b/>
              <w:bCs/>
              <w:noProof/>
            </w:rPr>
            <w:t>Background ……………………………………………………………………………………………………………</w:t>
          </w:r>
          <w:r w:rsidR="00524B1E">
            <w:rPr>
              <w:rFonts w:ascii="Times New Roman" w:hAnsi="Times New Roman" w:cs="Times New Roman"/>
              <w:b/>
              <w:bCs/>
              <w:noProof/>
            </w:rPr>
            <w:t xml:space="preserve"> </w:t>
          </w:r>
          <w:r w:rsidR="00524B1E" w:rsidRPr="00524B1E">
            <w:rPr>
              <w:rFonts w:ascii="Times New Roman" w:hAnsi="Times New Roman" w:cs="Times New Roman"/>
              <w:bCs/>
              <w:noProof/>
            </w:rPr>
            <w:t>4</w:t>
          </w:r>
        </w:p>
        <w:p w14:paraId="1454CDF6" w14:textId="77777777" w:rsidR="00DC087E" w:rsidRPr="004C0EBD" w:rsidRDefault="00037DF0">
          <w:pPr>
            <w:rPr>
              <w:rFonts w:ascii="Times New Roman" w:hAnsi="Times New Roman" w:cs="Times New Roman"/>
              <w:b/>
              <w:bCs/>
              <w:noProof/>
            </w:rPr>
          </w:pPr>
          <w:r>
            <w:rPr>
              <w:rFonts w:ascii="Times New Roman" w:hAnsi="Times New Roman" w:cs="Times New Roman"/>
              <w:b/>
              <w:bCs/>
              <w:noProof/>
            </w:rPr>
            <w:t>Home Screen</w:t>
          </w:r>
          <w:r w:rsidR="00821300" w:rsidRPr="004C0EBD">
            <w:rPr>
              <w:rFonts w:ascii="Times New Roman" w:hAnsi="Times New Roman" w:cs="Times New Roman"/>
              <w:b/>
              <w:bCs/>
              <w:noProof/>
            </w:rPr>
            <w:t xml:space="preserve"> ……………………………………………………………………………………………………………  </w:t>
          </w:r>
          <w:r w:rsidR="008528BF">
            <w:rPr>
              <w:rFonts w:ascii="Times New Roman" w:hAnsi="Times New Roman" w:cs="Times New Roman"/>
              <w:bCs/>
              <w:noProof/>
            </w:rPr>
            <w:t>5</w:t>
          </w:r>
        </w:p>
        <w:p w14:paraId="146E0593" w14:textId="77777777" w:rsidR="00DC087E" w:rsidRPr="004C0EBD" w:rsidRDefault="00DC087E">
          <w:pPr>
            <w:rPr>
              <w:rFonts w:ascii="Times New Roman" w:hAnsi="Times New Roman" w:cs="Times New Roman"/>
              <w:b/>
              <w:bCs/>
              <w:noProof/>
            </w:rPr>
          </w:pPr>
          <w:r w:rsidRPr="004C0EBD">
            <w:rPr>
              <w:rFonts w:ascii="Times New Roman" w:hAnsi="Times New Roman" w:cs="Times New Roman"/>
              <w:b/>
              <w:bCs/>
              <w:noProof/>
            </w:rPr>
            <w:t>Menu</w:t>
          </w:r>
          <w:r w:rsidR="00821300" w:rsidRPr="004C0EBD">
            <w:rPr>
              <w:rFonts w:ascii="Times New Roman" w:hAnsi="Times New Roman" w:cs="Times New Roman"/>
              <w:b/>
              <w:bCs/>
              <w:noProof/>
            </w:rPr>
            <w:t xml:space="preserve"> ………………………………………………………………………………………………………………….....  </w:t>
          </w:r>
          <w:r w:rsidR="008528BF">
            <w:rPr>
              <w:rFonts w:ascii="Times New Roman" w:hAnsi="Times New Roman" w:cs="Times New Roman"/>
              <w:bCs/>
              <w:noProof/>
            </w:rPr>
            <w:t>7</w:t>
          </w:r>
        </w:p>
        <w:p w14:paraId="5BD89C83" w14:textId="77777777" w:rsidR="00DC087E" w:rsidRPr="004C0EBD" w:rsidRDefault="00DC087E">
          <w:pPr>
            <w:rPr>
              <w:rFonts w:ascii="Times New Roman" w:hAnsi="Times New Roman" w:cs="Times New Roman"/>
              <w:b/>
              <w:bCs/>
              <w:noProof/>
            </w:rPr>
          </w:pPr>
          <w:r w:rsidRPr="004C0EBD">
            <w:rPr>
              <w:rFonts w:ascii="Times New Roman" w:hAnsi="Times New Roman" w:cs="Times New Roman"/>
              <w:b/>
              <w:bCs/>
              <w:noProof/>
            </w:rPr>
            <w:t>Add Student Record ………………………………………………………………………………………………….</w:t>
          </w:r>
          <w:r w:rsidR="00821300" w:rsidRPr="004C0EBD">
            <w:rPr>
              <w:rFonts w:ascii="Times New Roman" w:hAnsi="Times New Roman" w:cs="Times New Roman"/>
              <w:b/>
              <w:bCs/>
              <w:noProof/>
            </w:rPr>
            <w:t xml:space="preserve">. </w:t>
          </w:r>
          <w:r w:rsidR="008528BF">
            <w:rPr>
              <w:rFonts w:ascii="Times New Roman" w:hAnsi="Times New Roman" w:cs="Times New Roman"/>
              <w:bCs/>
              <w:noProof/>
            </w:rPr>
            <w:t>8</w:t>
          </w:r>
        </w:p>
        <w:p w14:paraId="1FF92BB4" w14:textId="77777777" w:rsidR="00DC087E" w:rsidRPr="004C0EBD" w:rsidRDefault="00DC087E">
          <w:pPr>
            <w:rPr>
              <w:rFonts w:ascii="Times New Roman" w:hAnsi="Times New Roman" w:cs="Times New Roman"/>
              <w:b/>
              <w:bCs/>
              <w:noProof/>
            </w:rPr>
          </w:pPr>
          <w:r w:rsidRPr="004C0EBD">
            <w:rPr>
              <w:rFonts w:ascii="Times New Roman" w:hAnsi="Times New Roman" w:cs="Times New Roman"/>
              <w:b/>
              <w:bCs/>
              <w:noProof/>
            </w:rPr>
            <w:t>Delete Student ………………………………………………………………………………………………………….</w:t>
          </w:r>
          <w:r w:rsidR="00821300" w:rsidRPr="004C0EBD">
            <w:rPr>
              <w:rFonts w:ascii="Times New Roman" w:hAnsi="Times New Roman" w:cs="Times New Roman"/>
              <w:b/>
              <w:bCs/>
              <w:noProof/>
            </w:rPr>
            <w:t xml:space="preserve"> </w:t>
          </w:r>
          <w:r w:rsidR="008528BF">
            <w:rPr>
              <w:rFonts w:ascii="Times New Roman" w:hAnsi="Times New Roman" w:cs="Times New Roman"/>
              <w:bCs/>
              <w:noProof/>
            </w:rPr>
            <w:t>10</w:t>
          </w:r>
        </w:p>
        <w:p w14:paraId="350E5143" w14:textId="77777777" w:rsidR="00DC087E" w:rsidRPr="004C0EBD" w:rsidRDefault="00DC087E">
          <w:pPr>
            <w:rPr>
              <w:rFonts w:ascii="Times New Roman" w:hAnsi="Times New Roman" w:cs="Times New Roman"/>
              <w:bCs/>
              <w:noProof/>
            </w:rPr>
          </w:pPr>
          <w:r w:rsidRPr="004C0EBD">
            <w:rPr>
              <w:rFonts w:ascii="Times New Roman" w:hAnsi="Times New Roman" w:cs="Times New Roman"/>
              <w:b/>
              <w:bCs/>
              <w:noProof/>
            </w:rPr>
            <w:t>Display Student List ………………………………………………………………………………………………</w:t>
          </w:r>
          <w:r w:rsidR="00821300" w:rsidRPr="004C0EBD">
            <w:rPr>
              <w:rFonts w:ascii="Times New Roman" w:hAnsi="Times New Roman" w:cs="Times New Roman"/>
              <w:b/>
              <w:bCs/>
              <w:noProof/>
            </w:rPr>
            <w:t xml:space="preserve">....  </w:t>
          </w:r>
          <w:r w:rsidR="00C1558F">
            <w:rPr>
              <w:rFonts w:ascii="Times New Roman" w:hAnsi="Times New Roman" w:cs="Times New Roman"/>
              <w:bCs/>
              <w:noProof/>
            </w:rPr>
            <w:t>12</w:t>
          </w:r>
        </w:p>
        <w:p w14:paraId="01504C03" w14:textId="77777777" w:rsidR="00DC087E" w:rsidRPr="004C0EBD" w:rsidRDefault="00DC087E">
          <w:pPr>
            <w:rPr>
              <w:rFonts w:ascii="Times New Roman" w:hAnsi="Times New Roman" w:cs="Times New Roman"/>
              <w:bCs/>
              <w:noProof/>
            </w:rPr>
          </w:pPr>
          <w:r w:rsidRPr="004C0EBD">
            <w:rPr>
              <w:rFonts w:ascii="Times New Roman" w:hAnsi="Times New Roman" w:cs="Times New Roman"/>
              <w:b/>
              <w:bCs/>
              <w:noProof/>
            </w:rPr>
            <w:t>Student Course Registration ………………………………………………………………………………………</w:t>
          </w:r>
          <w:r w:rsidR="00821300" w:rsidRPr="004C0EBD">
            <w:rPr>
              <w:rFonts w:ascii="Times New Roman" w:hAnsi="Times New Roman" w:cs="Times New Roman"/>
              <w:b/>
              <w:bCs/>
              <w:noProof/>
            </w:rPr>
            <w:t xml:space="preserve">  </w:t>
          </w:r>
          <w:r w:rsidR="00C1558F">
            <w:rPr>
              <w:rFonts w:ascii="Times New Roman" w:hAnsi="Times New Roman" w:cs="Times New Roman"/>
              <w:bCs/>
              <w:noProof/>
            </w:rPr>
            <w:t>13</w:t>
          </w:r>
        </w:p>
        <w:p w14:paraId="0080CC4F" w14:textId="77777777" w:rsidR="00821300" w:rsidRPr="004C0EBD" w:rsidRDefault="00DC087E">
          <w:pPr>
            <w:rPr>
              <w:rFonts w:ascii="Times New Roman" w:hAnsi="Times New Roman" w:cs="Times New Roman"/>
              <w:b/>
              <w:bCs/>
              <w:noProof/>
            </w:rPr>
          </w:pPr>
          <w:r w:rsidRPr="004C0EBD">
            <w:rPr>
              <w:rFonts w:ascii="Times New Roman" w:hAnsi="Times New Roman" w:cs="Times New Roman"/>
              <w:b/>
              <w:bCs/>
              <w:noProof/>
            </w:rPr>
            <w:t>Display Student with all Courses …………………………………………………………………………………</w:t>
          </w:r>
          <w:r w:rsidR="00821300" w:rsidRPr="004C0EBD">
            <w:rPr>
              <w:rFonts w:ascii="Times New Roman" w:hAnsi="Times New Roman" w:cs="Times New Roman"/>
              <w:b/>
              <w:bCs/>
              <w:noProof/>
            </w:rPr>
            <w:t xml:space="preserve">   </w:t>
          </w:r>
          <w:r w:rsidR="00C1558F">
            <w:rPr>
              <w:rFonts w:ascii="Times New Roman" w:hAnsi="Times New Roman" w:cs="Times New Roman"/>
              <w:bCs/>
              <w:noProof/>
            </w:rPr>
            <w:t>15</w:t>
          </w:r>
        </w:p>
        <w:p w14:paraId="682AB589" w14:textId="77777777" w:rsidR="00DC087E" w:rsidRPr="004C0EBD" w:rsidRDefault="00DC087E">
          <w:pPr>
            <w:rPr>
              <w:rFonts w:ascii="Times New Roman" w:hAnsi="Times New Roman" w:cs="Times New Roman"/>
              <w:b/>
              <w:bCs/>
              <w:noProof/>
            </w:rPr>
          </w:pPr>
          <w:r w:rsidRPr="004C0EBD">
            <w:rPr>
              <w:rFonts w:ascii="Times New Roman" w:hAnsi="Times New Roman" w:cs="Times New Roman"/>
              <w:b/>
              <w:bCs/>
              <w:noProof/>
            </w:rPr>
            <w:t>Search Specific Complete Record ………………………………………………………………………………</w:t>
          </w:r>
          <w:r w:rsidR="00821300" w:rsidRPr="004C0EBD">
            <w:rPr>
              <w:rFonts w:ascii="Times New Roman" w:hAnsi="Times New Roman" w:cs="Times New Roman"/>
              <w:b/>
              <w:bCs/>
              <w:noProof/>
            </w:rPr>
            <w:t xml:space="preserve">     </w:t>
          </w:r>
          <w:r w:rsidR="00C1558F">
            <w:rPr>
              <w:rFonts w:ascii="Times New Roman" w:hAnsi="Times New Roman" w:cs="Times New Roman"/>
              <w:bCs/>
              <w:noProof/>
            </w:rPr>
            <w:t>16</w:t>
          </w:r>
        </w:p>
        <w:p w14:paraId="49832F02" w14:textId="77777777" w:rsidR="00DC087E" w:rsidRPr="004C0EBD" w:rsidRDefault="00DC087E">
          <w:pPr>
            <w:rPr>
              <w:rFonts w:ascii="Times New Roman" w:hAnsi="Times New Roman" w:cs="Times New Roman"/>
              <w:b/>
              <w:bCs/>
              <w:noProof/>
            </w:rPr>
          </w:pPr>
          <w:r w:rsidRPr="004C0EBD">
            <w:rPr>
              <w:rFonts w:ascii="Times New Roman" w:hAnsi="Times New Roman" w:cs="Times New Roman"/>
              <w:b/>
              <w:bCs/>
              <w:noProof/>
            </w:rPr>
            <w:t>Exit ……………………………………………………………………………………………………………………</w:t>
          </w:r>
          <w:r w:rsidR="004C0EBD">
            <w:rPr>
              <w:rFonts w:ascii="Times New Roman" w:hAnsi="Times New Roman" w:cs="Times New Roman"/>
              <w:b/>
              <w:bCs/>
              <w:noProof/>
            </w:rPr>
            <w:t xml:space="preserve"> </w:t>
          </w:r>
          <w:r w:rsidR="00821300" w:rsidRPr="004C0EBD">
            <w:rPr>
              <w:rFonts w:ascii="Times New Roman" w:hAnsi="Times New Roman" w:cs="Times New Roman"/>
              <w:b/>
              <w:bCs/>
              <w:noProof/>
            </w:rPr>
            <w:t xml:space="preserve"> </w:t>
          </w:r>
          <w:r w:rsidR="00C1558F">
            <w:rPr>
              <w:rFonts w:ascii="Times New Roman" w:hAnsi="Times New Roman" w:cs="Times New Roman"/>
              <w:bCs/>
              <w:noProof/>
            </w:rPr>
            <w:t>19</w:t>
          </w:r>
        </w:p>
      </w:sdtContent>
    </w:sdt>
    <w:p w14:paraId="48AF2FF9" w14:textId="77777777" w:rsidR="00782EA5" w:rsidRPr="004C0EBD" w:rsidRDefault="00782EA5" w:rsidP="00952CF4">
      <w:pPr>
        <w:pStyle w:val="Signature"/>
        <w:jc w:val="center"/>
        <w:rPr>
          <w:rFonts w:ascii="Times New Roman" w:hAnsi="Times New Roman" w:cs="Times New Roman"/>
          <w:color w:val="0D0D0D" w:themeColor="text1" w:themeTint="F2"/>
        </w:rPr>
      </w:pPr>
    </w:p>
    <w:p w14:paraId="03D051E8" w14:textId="77777777" w:rsidR="008528BF" w:rsidRDefault="008528BF" w:rsidP="008A1BA5">
      <w:pPr>
        <w:rPr>
          <w:rFonts w:ascii="Times New Roman" w:hAnsi="Times New Roman" w:cs="Times New Roman"/>
          <w:color w:val="0D0D0D" w:themeColor="text1" w:themeTint="F2"/>
        </w:rPr>
      </w:pPr>
    </w:p>
    <w:p w14:paraId="69E2DAB7" w14:textId="77777777" w:rsidR="008528BF" w:rsidRDefault="008528BF">
      <w:pPr>
        <w:rPr>
          <w:rFonts w:ascii="Times New Roman" w:hAnsi="Times New Roman" w:cs="Times New Roman"/>
          <w:color w:val="0D0D0D" w:themeColor="text1" w:themeTint="F2"/>
        </w:rPr>
      </w:pPr>
      <w:r>
        <w:rPr>
          <w:rFonts w:ascii="Times New Roman" w:hAnsi="Times New Roman" w:cs="Times New Roman"/>
          <w:color w:val="0D0D0D" w:themeColor="text1" w:themeTint="F2"/>
        </w:rPr>
        <w:br w:type="page"/>
      </w:r>
    </w:p>
    <w:p w14:paraId="3EED897A" w14:textId="77777777" w:rsidR="00524B1E" w:rsidRDefault="00524B1E" w:rsidP="00524B1E">
      <w:pPr>
        <w:pStyle w:val="Signature"/>
        <w:ind w:left="360"/>
        <w:jc w:val="center"/>
        <w:rPr>
          <w:rFonts w:ascii="Times New Roman" w:hAnsi="Times New Roman" w:cs="Times New Roman"/>
          <w:b/>
          <w:color w:val="0D0D0D" w:themeColor="text1" w:themeTint="F2"/>
          <w:sz w:val="56"/>
          <w:szCs w:val="56"/>
        </w:rPr>
      </w:pPr>
      <w:r w:rsidRPr="00524B1E">
        <w:rPr>
          <w:rFonts w:ascii="Times New Roman" w:hAnsi="Times New Roman" w:cs="Times New Roman"/>
          <w:b/>
          <w:color w:val="0D0D0D" w:themeColor="text1" w:themeTint="F2"/>
          <w:sz w:val="56"/>
          <w:szCs w:val="56"/>
        </w:rPr>
        <w:lastRenderedPageBreak/>
        <w:t>Background</w:t>
      </w:r>
    </w:p>
    <w:p w14:paraId="39BFF5D9" w14:textId="77777777" w:rsidR="00524B1E" w:rsidRDefault="00524B1E" w:rsidP="00524B1E">
      <w:pPr>
        <w:pStyle w:val="Signature"/>
        <w:ind w:left="36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524B1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Student management is vital element o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f an educational institute. The </w:t>
      </w:r>
      <w:r w:rsidRPr="00524B1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institute faces serious challenges while handling their student data. The student data comprises of his or her academic and personal information.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The aim of this program is to perform the following tasks:</w:t>
      </w:r>
    </w:p>
    <w:p w14:paraId="14474839" w14:textId="77777777" w:rsidR="00524B1E" w:rsidRDefault="00037DF0" w:rsidP="00524B1E">
      <w:pPr>
        <w:pStyle w:val="Signature"/>
        <w:numPr>
          <w:ilvl w:val="0"/>
          <w:numId w:val="27"/>
        </w:numP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Add Student Record</w:t>
      </w:r>
    </w:p>
    <w:p w14:paraId="0DAA63A3" w14:textId="77777777" w:rsidR="00037DF0" w:rsidRDefault="00037DF0" w:rsidP="00524B1E">
      <w:pPr>
        <w:pStyle w:val="Signature"/>
        <w:numPr>
          <w:ilvl w:val="0"/>
          <w:numId w:val="27"/>
        </w:numP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Delete Student Record</w:t>
      </w:r>
    </w:p>
    <w:p w14:paraId="5CBD2F24" w14:textId="77777777" w:rsidR="00037DF0" w:rsidRDefault="00037DF0" w:rsidP="00524B1E">
      <w:pPr>
        <w:pStyle w:val="Signature"/>
        <w:numPr>
          <w:ilvl w:val="0"/>
          <w:numId w:val="27"/>
        </w:numP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Display Student List</w:t>
      </w:r>
    </w:p>
    <w:p w14:paraId="60C66A7E" w14:textId="77777777" w:rsidR="00037DF0" w:rsidRDefault="00037DF0" w:rsidP="00524B1E">
      <w:pPr>
        <w:pStyle w:val="Signature"/>
        <w:numPr>
          <w:ilvl w:val="0"/>
          <w:numId w:val="27"/>
        </w:numP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Student Course Registration</w:t>
      </w:r>
    </w:p>
    <w:p w14:paraId="36F04BA0" w14:textId="77777777" w:rsidR="00037DF0" w:rsidRDefault="00037DF0" w:rsidP="00524B1E">
      <w:pPr>
        <w:pStyle w:val="Signature"/>
        <w:numPr>
          <w:ilvl w:val="0"/>
          <w:numId w:val="27"/>
        </w:numP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 xml:space="preserve">Display Students with all Courses </w:t>
      </w:r>
    </w:p>
    <w:p w14:paraId="3B920986" w14:textId="77777777" w:rsidR="00037DF0" w:rsidRDefault="00037DF0" w:rsidP="00524B1E">
      <w:pPr>
        <w:pStyle w:val="Signature"/>
        <w:numPr>
          <w:ilvl w:val="0"/>
          <w:numId w:val="27"/>
        </w:numP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Search Specific Complete Record.</w:t>
      </w:r>
    </w:p>
    <w:p w14:paraId="6C842FB2" w14:textId="77777777" w:rsidR="00037DF0" w:rsidRDefault="00037DF0" w:rsidP="00467C36">
      <w:pPr>
        <w:pStyle w:val="Signature"/>
        <w:ind w:left="1080"/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</w:p>
    <w:p w14:paraId="2626AD96" w14:textId="77777777" w:rsidR="00467C36" w:rsidRPr="00467C36" w:rsidRDefault="00467C36" w:rsidP="00467C36">
      <w:pPr>
        <w:pStyle w:val="Signature"/>
        <w:ind w:left="1080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</w:p>
    <w:p w14:paraId="34DE18F4" w14:textId="77777777" w:rsidR="002866C1" w:rsidRDefault="00782EA5" w:rsidP="00037DF0">
      <w:pPr>
        <w:pStyle w:val="Signature"/>
        <w:ind w:left="360"/>
        <w:rPr>
          <w:rFonts w:asciiTheme="majorHAnsi" w:hAnsiTheme="majorHAnsi" w:cstheme="majorHAnsi"/>
          <w:b/>
          <w:color w:val="0D0D0D" w:themeColor="text1" w:themeTint="F2"/>
          <w:sz w:val="56"/>
          <w:szCs w:val="56"/>
        </w:rPr>
      </w:pPr>
      <w:r w:rsidRPr="00524B1E">
        <w:rPr>
          <w:rFonts w:ascii="Times New Roman" w:hAnsi="Times New Roman" w:cs="Times New Roman"/>
          <w:color w:val="0D0D0D" w:themeColor="text1" w:themeTint="F2"/>
          <w:sz w:val="24"/>
          <w:szCs w:val="24"/>
        </w:rPr>
        <w:br w:type="page"/>
      </w:r>
    </w:p>
    <w:p w14:paraId="47700ABA" w14:textId="77777777" w:rsidR="00524B1E" w:rsidRPr="00524B1E" w:rsidRDefault="00467C36" w:rsidP="00524B1E">
      <w:pPr>
        <w:pStyle w:val="Signature"/>
        <w:ind w:left="360"/>
        <w:jc w:val="center"/>
        <w:rPr>
          <w:rFonts w:asciiTheme="majorHAnsi" w:hAnsiTheme="majorHAnsi" w:cstheme="majorHAnsi"/>
          <w:b/>
          <w:color w:val="0D0D0D" w:themeColor="text1" w:themeTint="F2"/>
          <w:sz w:val="56"/>
          <w:szCs w:val="56"/>
        </w:rPr>
      </w:pPr>
      <w:r>
        <w:rPr>
          <w:rFonts w:asciiTheme="majorHAnsi" w:hAnsiTheme="majorHAnsi" w:cstheme="majorHAnsi"/>
          <w:b/>
          <w:color w:val="0D0D0D" w:themeColor="text1" w:themeTint="F2"/>
          <w:sz w:val="56"/>
          <w:szCs w:val="56"/>
        </w:rPr>
        <w:lastRenderedPageBreak/>
        <w:t>Home Screen</w:t>
      </w:r>
    </w:p>
    <w:p w14:paraId="3058635A" w14:textId="77777777" w:rsidR="00CD2917" w:rsidRPr="004C0EBD" w:rsidRDefault="00CD2917" w:rsidP="00CD2917">
      <w:p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When the user will open the program, he will </w:t>
      </w:r>
      <w:r w:rsidR="00B87BF5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be </w:t>
      </w:r>
      <w:r w:rsidR="00B75EBF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directed to the </w:t>
      </w:r>
      <w:r w:rsidR="00467C36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home screen</w:t>
      </w:r>
      <w:r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.</w:t>
      </w:r>
    </w:p>
    <w:p w14:paraId="49E84F1C" w14:textId="77777777" w:rsidR="00CD2917" w:rsidRPr="004C0EBD" w:rsidRDefault="00CD2917" w:rsidP="00CD2917">
      <w:p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4C0EBD">
        <w:rPr>
          <w:rFonts w:ascii="Times New Roman" w:hAnsi="Times New Roman" w:cs="Times New Roman"/>
          <w:b/>
          <w:noProof/>
          <w:color w:val="0D0D0D" w:themeColor="text1" w:themeTint="F2"/>
          <w:sz w:val="56"/>
          <w:szCs w:val="56"/>
        </w:rPr>
        <w:drawing>
          <wp:inline distT="0" distB="0" distL="0" distR="0" wp14:anchorId="1836E6A7" wp14:editId="0D3B5197">
            <wp:extent cx="4752975" cy="20288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FAFB9" w14:textId="77777777" w:rsidR="00CD2917" w:rsidRPr="004C0EBD" w:rsidRDefault="00CD2917" w:rsidP="00CD2917">
      <w:pPr>
        <w:rPr>
          <w:rFonts w:ascii="Times New Roman" w:hAnsi="Times New Roman" w:cs="Times New Roman"/>
          <w:b/>
          <w:noProof/>
          <w:color w:val="0D0D0D" w:themeColor="text1" w:themeTint="F2"/>
          <w:sz w:val="56"/>
          <w:szCs w:val="56"/>
        </w:rPr>
      </w:pPr>
      <w:r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If the user wants to </w:t>
      </w:r>
      <w:r w:rsidRPr="004C0EBD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enter</w:t>
      </w:r>
      <w:r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the </w:t>
      </w:r>
      <w:r w:rsidRPr="004C0EBD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menu</w:t>
      </w:r>
      <w:r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, and types the wrong password the program would notify with incorrect passwo</w:t>
      </w:r>
      <w:r w:rsidR="00B75EBF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rd. </w:t>
      </w:r>
      <w:r w:rsidR="00F32A99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An</w:t>
      </w:r>
      <w:r w:rsidR="00B75EBF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option would be given </w:t>
      </w:r>
      <w:r w:rsidR="00B87BF5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if the user </w:t>
      </w:r>
      <w:r w:rsidR="00C229B1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want</w:t>
      </w:r>
      <w:r w:rsidR="00B87BF5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s</w:t>
      </w:r>
      <w:r w:rsidR="00C229B1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to exit. If user presses </w:t>
      </w:r>
      <w:r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(</w:t>
      </w:r>
      <w:r w:rsidRPr="004C0EBD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N or n</w:t>
      </w:r>
      <w:r w:rsidR="007D42FE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), the user</w:t>
      </w:r>
      <w:r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r w:rsidR="00467C36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will return to home screen</w:t>
      </w:r>
      <w:r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.</w:t>
      </w:r>
      <w:r w:rsidRPr="004C0EBD">
        <w:rPr>
          <w:rFonts w:ascii="Times New Roman" w:hAnsi="Times New Roman" w:cs="Times New Roman"/>
          <w:b/>
          <w:noProof/>
          <w:color w:val="0D0D0D" w:themeColor="text1" w:themeTint="F2"/>
          <w:sz w:val="56"/>
          <w:szCs w:val="56"/>
        </w:rPr>
        <w:t xml:space="preserve"> </w:t>
      </w:r>
      <w:r w:rsidRPr="004C0EBD">
        <w:rPr>
          <w:rFonts w:ascii="Times New Roman" w:hAnsi="Times New Roman" w:cs="Times New Roman"/>
          <w:b/>
          <w:noProof/>
          <w:color w:val="0D0D0D" w:themeColor="text1" w:themeTint="F2"/>
          <w:sz w:val="56"/>
          <w:szCs w:val="56"/>
        </w:rPr>
        <w:drawing>
          <wp:inline distT="0" distB="0" distL="0" distR="0" wp14:anchorId="37B5B4D2" wp14:editId="50E6A126">
            <wp:extent cx="4731354" cy="2190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675" cy="2200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54224" w14:textId="77777777" w:rsidR="00CD2917" w:rsidRPr="004C0EBD" w:rsidRDefault="00CD2917" w:rsidP="00CD2917">
      <w:p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</w:p>
    <w:p w14:paraId="5D775BAF" w14:textId="77777777" w:rsidR="00CD2917" w:rsidRPr="004C0EBD" w:rsidRDefault="00CD2917" w:rsidP="00CD2917">
      <w:p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</w:p>
    <w:p w14:paraId="4705251C" w14:textId="77777777" w:rsidR="00CD2917" w:rsidRPr="004C0EBD" w:rsidRDefault="00CD2917" w:rsidP="00CD2917">
      <w:p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</w:p>
    <w:p w14:paraId="2B6D8987" w14:textId="77777777" w:rsidR="00CD2917" w:rsidRPr="004C0EBD" w:rsidRDefault="00CD2917" w:rsidP="00CD2917">
      <w:p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</w:p>
    <w:p w14:paraId="2441B82B" w14:textId="77777777" w:rsidR="00CD2917" w:rsidRPr="004C0EBD" w:rsidRDefault="00CD2917" w:rsidP="00CD2917">
      <w:p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</w:p>
    <w:p w14:paraId="0842FEF9" w14:textId="77777777" w:rsidR="00CD2917" w:rsidRPr="004C0EBD" w:rsidRDefault="00CD2917" w:rsidP="00CD2917">
      <w:p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</w:p>
    <w:p w14:paraId="0D3C5686" w14:textId="77777777" w:rsidR="00CD2917" w:rsidRPr="004C0EBD" w:rsidRDefault="00CD2917" w:rsidP="00CD2917">
      <w:p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lastRenderedPageBreak/>
        <w:t>If</w:t>
      </w:r>
      <w:r w:rsidR="00B87BF5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the</w:t>
      </w:r>
      <w:r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user press</w:t>
      </w:r>
      <w:r w:rsidR="00C229B1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es</w:t>
      </w:r>
      <w:r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(</w:t>
      </w:r>
      <w:r w:rsidRPr="004C0EBD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Y or y</w:t>
      </w:r>
      <w:r w:rsidR="00C229B1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), the user</w:t>
      </w:r>
      <w:r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will enter the exit page.</w:t>
      </w:r>
    </w:p>
    <w:p w14:paraId="5ED011C5" w14:textId="77777777" w:rsidR="002866C1" w:rsidRPr="004C0EBD" w:rsidRDefault="001B3C46">
      <w:pPr>
        <w:rPr>
          <w:rFonts w:ascii="Times New Roman" w:hAnsi="Times New Roman" w:cs="Times New Roman"/>
          <w:b/>
          <w:color w:val="0D0D0D" w:themeColor="text1" w:themeTint="F2"/>
          <w:sz w:val="56"/>
          <w:szCs w:val="56"/>
        </w:rPr>
      </w:pPr>
      <w:r w:rsidRPr="004C0EBD">
        <w:rPr>
          <w:rFonts w:ascii="Times New Roman" w:hAnsi="Times New Roman" w:cs="Times New Roman"/>
          <w:b/>
          <w:noProof/>
          <w:color w:val="0D0D0D" w:themeColor="text1" w:themeTint="F2"/>
          <w:sz w:val="56"/>
          <w:szCs w:val="56"/>
        </w:rPr>
        <w:drawing>
          <wp:inline distT="0" distB="0" distL="0" distR="0" wp14:anchorId="3AC105DF" wp14:editId="1A0B1867">
            <wp:extent cx="5010150" cy="2816718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96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4752" cy="281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2917" w:rsidRPr="004C0EBD">
        <w:rPr>
          <w:rFonts w:ascii="Times New Roman" w:hAnsi="Times New Roman" w:cs="Times New Roman"/>
          <w:b/>
          <w:color w:val="0D0D0D" w:themeColor="text1" w:themeTint="F2"/>
          <w:sz w:val="56"/>
          <w:szCs w:val="56"/>
        </w:rPr>
        <w:br w:type="page"/>
      </w:r>
    </w:p>
    <w:p w14:paraId="6F468A28" w14:textId="77777777" w:rsidR="002866C1" w:rsidRPr="004C0EBD" w:rsidRDefault="002866C1" w:rsidP="00821300">
      <w:pPr>
        <w:pStyle w:val="Signature"/>
        <w:ind w:left="360"/>
        <w:jc w:val="center"/>
        <w:rPr>
          <w:rFonts w:asciiTheme="majorHAnsi" w:hAnsiTheme="majorHAnsi" w:cstheme="majorHAnsi"/>
          <w:b/>
          <w:color w:val="0D0D0D" w:themeColor="text1" w:themeTint="F2"/>
          <w:sz w:val="56"/>
          <w:szCs w:val="56"/>
        </w:rPr>
      </w:pPr>
      <w:r w:rsidRPr="004C0EBD">
        <w:rPr>
          <w:rFonts w:asciiTheme="majorHAnsi" w:hAnsiTheme="majorHAnsi" w:cstheme="majorHAnsi"/>
          <w:b/>
          <w:color w:val="0D0D0D" w:themeColor="text1" w:themeTint="F2"/>
          <w:sz w:val="56"/>
          <w:szCs w:val="56"/>
        </w:rPr>
        <w:lastRenderedPageBreak/>
        <w:t>MENU</w:t>
      </w:r>
    </w:p>
    <w:p w14:paraId="002F0756" w14:textId="77777777" w:rsidR="002866C1" w:rsidRPr="004C0EBD" w:rsidRDefault="002866C1" w:rsidP="002866C1">
      <w:pPr>
        <w:pStyle w:val="Signature"/>
        <w:jc w:val="center"/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</w:p>
    <w:p w14:paraId="273929D0" w14:textId="77777777" w:rsidR="001B3C46" w:rsidRPr="004C0EBD" w:rsidRDefault="001B3C46" w:rsidP="001B3C46">
      <w:pPr>
        <w:pStyle w:val="Signature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If the user enters the </w:t>
      </w:r>
      <w:r w:rsidRPr="004C0EBD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correct password</w:t>
      </w:r>
      <w:r w:rsidR="00C229B1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, the user</w:t>
      </w:r>
      <w:r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will be directed towards the main </w:t>
      </w:r>
      <w:r w:rsidRPr="00B75EBF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menu</w:t>
      </w:r>
      <w:r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.</w:t>
      </w:r>
    </w:p>
    <w:p w14:paraId="5705D38C" w14:textId="77777777" w:rsidR="001B3C46" w:rsidRPr="004C0EBD" w:rsidRDefault="001B3C46" w:rsidP="001B3C46">
      <w:pPr>
        <w:pStyle w:val="Signature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4C0EBD">
        <w:rPr>
          <w:rFonts w:ascii="Times New Roman" w:hAnsi="Times New Roman" w:cs="Times New Roman"/>
          <w:noProof/>
          <w:color w:val="0D0D0D" w:themeColor="text1" w:themeTint="F2"/>
          <w:sz w:val="24"/>
          <w:szCs w:val="24"/>
        </w:rPr>
        <w:drawing>
          <wp:inline distT="0" distB="0" distL="0" distR="0" wp14:anchorId="36B3D979" wp14:editId="2CAAB752">
            <wp:extent cx="5218227" cy="293370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97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8138" cy="293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198EC" w14:textId="77777777" w:rsidR="001B3C46" w:rsidRPr="004C0EBD" w:rsidRDefault="001B3C46" w:rsidP="001B3C46">
      <w:pPr>
        <w:pStyle w:val="Signature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</w:p>
    <w:p w14:paraId="0DA46144" w14:textId="02371944" w:rsidR="001B3C46" w:rsidRPr="004C0EBD" w:rsidRDefault="001B3C46" w:rsidP="001B3C46">
      <w:pPr>
        <w:pStyle w:val="Signature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The user would have </w:t>
      </w:r>
      <w:r w:rsidR="00C958E3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entered</w:t>
      </w:r>
      <w:r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r w:rsidRPr="004C0EBD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only one</w:t>
      </w:r>
      <w:r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of the numbers to perform the desired operation.</w:t>
      </w:r>
    </w:p>
    <w:p w14:paraId="763424C6" w14:textId="77777777" w:rsidR="001B3C46" w:rsidRPr="004C0EBD" w:rsidRDefault="001B3C46" w:rsidP="001B3C46">
      <w:pPr>
        <w:pStyle w:val="Signature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</w:p>
    <w:p w14:paraId="4973AD2D" w14:textId="77777777" w:rsidR="002866C1" w:rsidRPr="004C0EBD" w:rsidRDefault="002866C1">
      <w:pPr>
        <w:rPr>
          <w:rFonts w:ascii="Times New Roman" w:hAnsi="Times New Roman" w:cs="Times New Roman"/>
          <w:b/>
          <w:color w:val="0D0D0D" w:themeColor="text1" w:themeTint="F2"/>
          <w:sz w:val="56"/>
          <w:szCs w:val="56"/>
        </w:rPr>
      </w:pPr>
      <w:r w:rsidRPr="004C0EBD">
        <w:rPr>
          <w:rFonts w:ascii="Times New Roman" w:hAnsi="Times New Roman" w:cs="Times New Roman"/>
          <w:b/>
          <w:color w:val="0D0D0D" w:themeColor="text1" w:themeTint="F2"/>
          <w:sz w:val="56"/>
          <w:szCs w:val="56"/>
        </w:rPr>
        <w:br w:type="page"/>
      </w:r>
    </w:p>
    <w:p w14:paraId="75C76AE4" w14:textId="77777777" w:rsidR="001F39BD" w:rsidRPr="004C0EBD" w:rsidRDefault="002866C1" w:rsidP="00821300">
      <w:pPr>
        <w:pStyle w:val="Signature"/>
        <w:ind w:left="360"/>
        <w:jc w:val="center"/>
        <w:rPr>
          <w:rFonts w:asciiTheme="majorHAnsi" w:hAnsiTheme="majorHAnsi" w:cstheme="majorHAnsi"/>
          <w:b/>
          <w:color w:val="0D0D0D" w:themeColor="text1" w:themeTint="F2"/>
          <w:sz w:val="56"/>
          <w:szCs w:val="56"/>
        </w:rPr>
      </w:pPr>
      <w:r w:rsidRPr="004C0EBD">
        <w:rPr>
          <w:rFonts w:asciiTheme="majorHAnsi" w:hAnsiTheme="majorHAnsi" w:cstheme="majorHAnsi"/>
          <w:b/>
          <w:color w:val="0D0D0D" w:themeColor="text1" w:themeTint="F2"/>
          <w:sz w:val="56"/>
          <w:szCs w:val="56"/>
        </w:rPr>
        <w:lastRenderedPageBreak/>
        <w:t xml:space="preserve">Add </w:t>
      </w:r>
      <w:r w:rsidR="001F39BD" w:rsidRPr="004C0EBD">
        <w:rPr>
          <w:rFonts w:asciiTheme="majorHAnsi" w:hAnsiTheme="majorHAnsi" w:cstheme="majorHAnsi"/>
          <w:b/>
          <w:color w:val="0D0D0D" w:themeColor="text1" w:themeTint="F2"/>
          <w:sz w:val="56"/>
          <w:szCs w:val="56"/>
        </w:rPr>
        <w:t>New Student</w:t>
      </w:r>
    </w:p>
    <w:p w14:paraId="7E5C9AF8" w14:textId="77777777" w:rsidR="005A6E4F" w:rsidRPr="004C0EBD" w:rsidRDefault="005A6E4F" w:rsidP="005A6E4F">
      <w:pPr>
        <w:rPr>
          <w:rFonts w:ascii="Times New Roman" w:hAnsi="Times New Roman" w:cs="Times New Roman"/>
        </w:rPr>
      </w:pPr>
    </w:p>
    <w:p w14:paraId="41B21CE5" w14:textId="77777777" w:rsidR="001B3C46" w:rsidRPr="004C0EBD" w:rsidRDefault="001B3C46" w:rsidP="005A6E4F">
      <w:pPr>
        <w:rPr>
          <w:rFonts w:ascii="Times New Roman" w:hAnsi="Times New Roman" w:cs="Times New Roman"/>
          <w:sz w:val="24"/>
          <w:szCs w:val="24"/>
        </w:rPr>
      </w:pPr>
      <w:r w:rsidRPr="004C0EBD">
        <w:rPr>
          <w:rFonts w:ascii="Times New Roman" w:hAnsi="Times New Roman" w:cs="Times New Roman"/>
          <w:sz w:val="24"/>
          <w:szCs w:val="24"/>
        </w:rPr>
        <w:t xml:space="preserve">If the user enters </w:t>
      </w:r>
      <w:r w:rsidR="005A6E4F" w:rsidRPr="004C0EBD">
        <w:rPr>
          <w:rFonts w:ascii="Times New Roman" w:hAnsi="Times New Roman" w:cs="Times New Roman"/>
          <w:b/>
          <w:sz w:val="24"/>
          <w:szCs w:val="24"/>
        </w:rPr>
        <w:t>1</w:t>
      </w:r>
      <w:r w:rsidR="005A6E4F" w:rsidRPr="004C0EBD">
        <w:rPr>
          <w:rFonts w:ascii="Times New Roman" w:hAnsi="Times New Roman" w:cs="Times New Roman"/>
          <w:sz w:val="24"/>
          <w:szCs w:val="24"/>
        </w:rPr>
        <w:t>,</w:t>
      </w:r>
      <w:r w:rsidR="00C229B1" w:rsidRPr="004C0EBD">
        <w:rPr>
          <w:rFonts w:ascii="Times New Roman" w:hAnsi="Times New Roman" w:cs="Times New Roman"/>
          <w:sz w:val="24"/>
          <w:szCs w:val="24"/>
        </w:rPr>
        <w:t xml:space="preserve"> </w:t>
      </w:r>
      <w:r w:rsidRPr="004C0EBD">
        <w:rPr>
          <w:rFonts w:ascii="Times New Roman" w:hAnsi="Times New Roman" w:cs="Times New Roman"/>
          <w:sz w:val="24"/>
          <w:szCs w:val="24"/>
        </w:rPr>
        <w:t>the</w:t>
      </w:r>
      <w:r w:rsidR="005A6E4F" w:rsidRPr="004C0EBD">
        <w:rPr>
          <w:rFonts w:ascii="Times New Roman" w:hAnsi="Times New Roman" w:cs="Times New Roman"/>
          <w:sz w:val="24"/>
          <w:szCs w:val="24"/>
        </w:rPr>
        <w:t xml:space="preserve"> user will</w:t>
      </w:r>
      <w:r w:rsidR="00B75EBF">
        <w:rPr>
          <w:rFonts w:ascii="Times New Roman" w:hAnsi="Times New Roman" w:cs="Times New Roman"/>
          <w:sz w:val="24"/>
          <w:szCs w:val="24"/>
        </w:rPr>
        <w:t xml:space="preserve"> be directed towards</w:t>
      </w:r>
      <w:r w:rsidR="003944B7" w:rsidRPr="004C0EBD">
        <w:rPr>
          <w:rFonts w:ascii="Times New Roman" w:hAnsi="Times New Roman" w:cs="Times New Roman"/>
          <w:sz w:val="24"/>
          <w:szCs w:val="24"/>
        </w:rPr>
        <w:t xml:space="preserve"> </w:t>
      </w:r>
      <w:r w:rsidR="003944B7" w:rsidRPr="004C0EBD">
        <w:rPr>
          <w:rFonts w:ascii="Times New Roman" w:hAnsi="Times New Roman" w:cs="Times New Roman"/>
          <w:b/>
          <w:sz w:val="24"/>
          <w:szCs w:val="24"/>
        </w:rPr>
        <w:t>A</w:t>
      </w:r>
      <w:r w:rsidR="005A6E4F" w:rsidRPr="004C0EBD">
        <w:rPr>
          <w:rFonts w:ascii="Times New Roman" w:hAnsi="Times New Roman" w:cs="Times New Roman"/>
          <w:b/>
          <w:sz w:val="24"/>
          <w:szCs w:val="24"/>
        </w:rPr>
        <w:t>dd</w:t>
      </w:r>
      <w:r w:rsidR="009B6DF4" w:rsidRPr="004C0EBD">
        <w:rPr>
          <w:rFonts w:ascii="Times New Roman" w:hAnsi="Times New Roman" w:cs="Times New Roman"/>
          <w:b/>
          <w:sz w:val="24"/>
          <w:szCs w:val="24"/>
        </w:rPr>
        <w:t xml:space="preserve"> New Student</w:t>
      </w:r>
      <w:r w:rsidR="005A6E4F" w:rsidRPr="004C0EBD">
        <w:rPr>
          <w:rFonts w:ascii="Times New Roman" w:hAnsi="Times New Roman" w:cs="Times New Roman"/>
          <w:b/>
          <w:sz w:val="24"/>
          <w:szCs w:val="24"/>
        </w:rPr>
        <w:t xml:space="preserve"> function</w:t>
      </w:r>
      <w:r w:rsidR="005A6E4F" w:rsidRPr="004C0EB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90B6052" w14:textId="77777777" w:rsidR="001B3C46" w:rsidRPr="004C0EBD" w:rsidRDefault="00C10D13" w:rsidP="005A6E4F">
      <w:pPr>
        <w:rPr>
          <w:rFonts w:ascii="Times New Roman" w:hAnsi="Times New Roman" w:cs="Times New Roman"/>
          <w:sz w:val="24"/>
          <w:szCs w:val="24"/>
        </w:rPr>
      </w:pPr>
      <w:r w:rsidRPr="004C0EB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479FC1" wp14:editId="52C87638">
            <wp:extent cx="3771900" cy="212057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99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8904" cy="215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B0F8A" w14:textId="77777777" w:rsidR="00A37595" w:rsidRPr="00B75EBF" w:rsidRDefault="00B75EBF" w:rsidP="005A6E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program would ask the user </w:t>
      </w:r>
      <w:r>
        <w:rPr>
          <w:rFonts w:ascii="Times New Roman" w:hAnsi="Times New Roman" w:cs="Times New Roman"/>
          <w:b/>
          <w:sz w:val="24"/>
          <w:szCs w:val="24"/>
        </w:rPr>
        <w:t xml:space="preserve">First Name, Last Name, Program, Section, Roll Number, </w:t>
      </w:r>
      <w:r w:rsidRPr="00B75EBF">
        <w:rPr>
          <w:rFonts w:ascii="Times New Roman" w:hAnsi="Times New Roman" w:cs="Times New Roman"/>
          <w:sz w:val="24"/>
          <w:szCs w:val="24"/>
        </w:rPr>
        <w:t xml:space="preserve">and </w:t>
      </w:r>
      <w:r>
        <w:rPr>
          <w:rFonts w:ascii="Times New Roman" w:hAnsi="Times New Roman" w:cs="Times New Roman"/>
          <w:b/>
          <w:sz w:val="24"/>
          <w:szCs w:val="24"/>
        </w:rPr>
        <w:t>Percentage of the last exam</w:t>
      </w:r>
      <w:r>
        <w:rPr>
          <w:rFonts w:ascii="Times New Roman" w:hAnsi="Times New Roman" w:cs="Times New Roman"/>
          <w:sz w:val="24"/>
          <w:szCs w:val="24"/>
        </w:rPr>
        <w:t xml:space="preserve"> of the student.</w:t>
      </w:r>
    </w:p>
    <w:p w14:paraId="30101499" w14:textId="77777777" w:rsidR="00A37595" w:rsidRPr="004C0EBD" w:rsidRDefault="00A37595" w:rsidP="005A6E4F">
      <w:pPr>
        <w:rPr>
          <w:rFonts w:ascii="Times New Roman" w:hAnsi="Times New Roman" w:cs="Times New Roman"/>
          <w:sz w:val="24"/>
          <w:szCs w:val="24"/>
        </w:rPr>
      </w:pPr>
      <w:r w:rsidRPr="004C0EB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6C2AA4" wp14:editId="23ACCFCA">
            <wp:extent cx="3943350" cy="221696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00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306" cy="222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307F9" w14:textId="77777777" w:rsidR="00EB1671" w:rsidRPr="004C0EBD" w:rsidRDefault="00A37595" w:rsidP="005A6E4F">
      <w:pPr>
        <w:rPr>
          <w:rFonts w:ascii="Times New Roman" w:hAnsi="Times New Roman" w:cs="Times New Roman"/>
          <w:sz w:val="24"/>
          <w:szCs w:val="24"/>
        </w:rPr>
      </w:pPr>
      <w:r w:rsidRPr="004C0EBD">
        <w:rPr>
          <w:rFonts w:ascii="Times New Roman" w:hAnsi="Times New Roman" w:cs="Times New Roman"/>
          <w:sz w:val="24"/>
          <w:szCs w:val="24"/>
        </w:rPr>
        <w:t xml:space="preserve">The </w:t>
      </w:r>
      <w:r w:rsidR="005A6E4F" w:rsidRPr="004C0EBD">
        <w:rPr>
          <w:rFonts w:ascii="Times New Roman" w:hAnsi="Times New Roman" w:cs="Times New Roman"/>
          <w:sz w:val="24"/>
          <w:szCs w:val="24"/>
        </w:rPr>
        <w:t xml:space="preserve">program would ask from </w:t>
      </w:r>
      <w:r w:rsidR="00C61BC0">
        <w:rPr>
          <w:rFonts w:ascii="Times New Roman" w:hAnsi="Times New Roman" w:cs="Times New Roman"/>
          <w:sz w:val="24"/>
          <w:szCs w:val="24"/>
        </w:rPr>
        <w:t xml:space="preserve">the </w:t>
      </w:r>
      <w:r w:rsidR="005A6E4F" w:rsidRPr="004C0EBD">
        <w:rPr>
          <w:rFonts w:ascii="Times New Roman" w:hAnsi="Times New Roman" w:cs="Times New Roman"/>
          <w:sz w:val="24"/>
          <w:szCs w:val="24"/>
        </w:rPr>
        <w:t>us</w:t>
      </w:r>
      <w:r w:rsidR="00C229B1" w:rsidRPr="004C0EBD">
        <w:rPr>
          <w:rFonts w:ascii="Times New Roman" w:hAnsi="Times New Roman" w:cs="Times New Roman"/>
          <w:sz w:val="24"/>
          <w:szCs w:val="24"/>
        </w:rPr>
        <w:t>er</w:t>
      </w:r>
      <w:r w:rsidR="005A6E4F" w:rsidRPr="004C0EBD">
        <w:rPr>
          <w:rFonts w:ascii="Times New Roman" w:hAnsi="Times New Roman" w:cs="Times New Roman"/>
          <w:sz w:val="24"/>
          <w:szCs w:val="24"/>
        </w:rPr>
        <w:t xml:space="preserve"> to add another stu</w:t>
      </w:r>
      <w:r w:rsidR="00034748" w:rsidRPr="004C0EBD">
        <w:rPr>
          <w:rFonts w:ascii="Times New Roman" w:hAnsi="Times New Roman" w:cs="Times New Roman"/>
          <w:sz w:val="24"/>
          <w:szCs w:val="24"/>
        </w:rPr>
        <w:t xml:space="preserve">dent </w:t>
      </w:r>
      <w:r w:rsidRPr="004C0EBD">
        <w:rPr>
          <w:rFonts w:ascii="Times New Roman" w:hAnsi="Times New Roman" w:cs="Times New Roman"/>
          <w:sz w:val="24"/>
          <w:szCs w:val="24"/>
        </w:rPr>
        <w:t xml:space="preserve">record, </w:t>
      </w:r>
      <w:r w:rsidR="001C5BF9" w:rsidRPr="004C0EBD">
        <w:rPr>
          <w:rFonts w:ascii="Times New Roman" w:hAnsi="Times New Roman" w:cs="Times New Roman"/>
          <w:sz w:val="24"/>
          <w:szCs w:val="24"/>
        </w:rPr>
        <w:t xml:space="preserve">then it </w:t>
      </w:r>
      <w:r w:rsidRPr="004C0EBD">
        <w:rPr>
          <w:rFonts w:ascii="Times New Roman" w:hAnsi="Times New Roman" w:cs="Times New Roman"/>
          <w:sz w:val="24"/>
          <w:szCs w:val="24"/>
        </w:rPr>
        <w:t>will give</w:t>
      </w:r>
      <w:r w:rsidR="00C229B1" w:rsidRPr="004C0EBD">
        <w:rPr>
          <w:rFonts w:ascii="Times New Roman" w:hAnsi="Times New Roman" w:cs="Times New Roman"/>
          <w:sz w:val="24"/>
          <w:szCs w:val="24"/>
        </w:rPr>
        <w:t xml:space="preserve"> the user</w:t>
      </w:r>
      <w:r w:rsidR="005A6E4F" w:rsidRPr="004C0EBD">
        <w:rPr>
          <w:rFonts w:ascii="Times New Roman" w:hAnsi="Times New Roman" w:cs="Times New Roman"/>
          <w:sz w:val="24"/>
          <w:szCs w:val="24"/>
        </w:rPr>
        <w:t xml:space="preserve"> two options </w:t>
      </w:r>
      <w:r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(</w:t>
      </w:r>
      <w:r w:rsidRPr="004C0EBD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Y or y</w:t>
      </w:r>
      <w:r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) </w:t>
      </w:r>
      <w:r w:rsidR="005A6E4F" w:rsidRPr="004C0EBD">
        <w:rPr>
          <w:rFonts w:ascii="Times New Roman" w:hAnsi="Times New Roman" w:cs="Times New Roman"/>
          <w:sz w:val="24"/>
          <w:szCs w:val="24"/>
        </w:rPr>
        <w:t xml:space="preserve">or </w:t>
      </w:r>
      <w:r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(</w:t>
      </w:r>
      <w:r w:rsidRPr="004C0EBD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N or n</w:t>
      </w:r>
      <w:r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)</w:t>
      </w:r>
      <w:r w:rsidR="00C229B1" w:rsidRPr="004C0EBD">
        <w:rPr>
          <w:rFonts w:ascii="Times New Roman" w:hAnsi="Times New Roman" w:cs="Times New Roman"/>
          <w:sz w:val="24"/>
          <w:szCs w:val="24"/>
        </w:rPr>
        <w:t>. If th</w:t>
      </w:r>
      <w:r w:rsidR="00034748" w:rsidRPr="004C0EBD">
        <w:rPr>
          <w:rFonts w:ascii="Times New Roman" w:hAnsi="Times New Roman" w:cs="Times New Roman"/>
          <w:sz w:val="24"/>
          <w:szCs w:val="24"/>
        </w:rPr>
        <w:t xml:space="preserve">e </w:t>
      </w:r>
      <w:r w:rsidR="00C229B1" w:rsidRPr="004C0EBD">
        <w:rPr>
          <w:rFonts w:ascii="Times New Roman" w:hAnsi="Times New Roman" w:cs="Times New Roman"/>
          <w:sz w:val="24"/>
          <w:szCs w:val="24"/>
        </w:rPr>
        <w:t xml:space="preserve">user </w:t>
      </w:r>
      <w:r w:rsidR="00034748" w:rsidRPr="004C0EBD">
        <w:rPr>
          <w:rFonts w:ascii="Times New Roman" w:hAnsi="Times New Roman" w:cs="Times New Roman"/>
          <w:sz w:val="24"/>
          <w:szCs w:val="24"/>
        </w:rPr>
        <w:t>press</w:t>
      </w:r>
      <w:r w:rsidR="00C229B1" w:rsidRPr="004C0EBD">
        <w:rPr>
          <w:rFonts w:ascii="Times New Roman" w:hAnsi="Times New Roman" w:cs="Times New Roman"/>
          <w:sz w:val="24"/>
          <w:szCs w:val="24"/>
        </w:rPr>
        <w:t>es</w:t>
      </w:r>
      <w:r w:rsidR="00034748" w:rsidRPr="004C0EBD">
        <w:rPr>
          <w:rFonts w:ascii="Times New Roman" w:hAnsi="Times New Roman" w:cs="Times New Roman"/>
          <w:sz w:val="24"/>
          <w:szCs w:val="24"/>
        </w:rPr>
        <w:t xml:space="preserve"> </w:t>
      </w:r>
      <w:r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(</w:t>
      </w:r>
      <w:r w:rsidRPr="004C0EBD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Y or y</w:t>
      </w:r>
      <w:r w:rsidR="0054275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), the</w:t>
      </w:r>
      <w:r w:rsidR="0054275D">
        <w:rPr>
          <w:rFonts w:ascii="Times New Roman" w:hAnsi="Times New Roman" w:cs="Times New Roman"/>
          <w:sz w:val="24"/>
          <w:szCs w:val="24"/>
        </w:rPr>
        <w:t xml:space="preserve"> user can</w:t>
      </w:r>
      <w:r w:rsidRPr="004C0EBD">
        <w:rPr>
          <w:rFonts w:ascii="Times New Roman" w:hAnsi="Times New Roman" w:cs="Times New Roman"/>
          <w:sz w:val="24"/>
          <w:szCs w:val="24"/>
        </w:rPr>
        <w:t xml:space="preserve"> add </w:t>
      </w:r>
      <w:r w:rsidR="00F32A99">
        <w:rPr>
          <w:rFonts w:ascii="Times New Roman" w:hAnsi="Times New Roman" w:cs="Times New Roman"/>
          <w:sz w:val="24"/>
          <w:szCs w:val="24"/>
        </w:rPr>
        <w:t>a</w:t>
      </w:r>
      <w:r w:rsidRPr="004C0EBD">
        <w:rPr>
          <w:rFonts w:ascii="Times New Roman" w:hAnsi="Times New Roman" w:cs="Times New Roman"/>
          <w:sz w:val="24"/>
          <w:szCs w:val="24"/>
        </w:rPr>
        <w:t xml:space="preserve"> student record.</w:t>
      </w:r>
      <w:r w:rsidR="0054275D">
        <w:rPr>
          <w:rFonts w:ascii="Times New Roman" w:hAnsi="Times New Roman" w:cs="Times New Roman"/>
          <w:sz w:val="24"/>
          <w:szCs w:val="24"/>
        </w:rPr>
        <w:t xml:space="preserve"> I</w:t>
      </w:r>
      <w:r w:rsidR="00C229B1" w:rsidRPr="004C0EBD">
        <w:rPr>
          <w:rFonts w:ascii="Times New Roman" w:hAnsi="Times New Roman" w:cs="Times New Roman"/>
          <w:sz w:val="24"/>
          <w:szCs w:val="24"/>
        </w:rPr>
        <w:t>f the user</w:t>
      </w:r>
      <w:r w:rsidR="005A6E4F" w:rsidRPr="004C0EBD">
        <w:rPr>
          <w:rFonts w:ascii="Times New Roman" w:hAnsi="Times New Roman" w:cs="Times New Roman"/>
          <w:sz w:val="24"/>
          <w:szCs w:val="24"/>
        </w:rPr>
        <w:t xml:space="preserve"> press</w:t>
      </w:r>
      <w:r w:rsidR="00C229B1" w:rsidRPr="004C0EBD">
        <w:rPr>
          <w:rFonts w:ascii="Times New Roman" w:hAnsi="Times New Roman" w:cs="Times New Roman"/>
          <w:sz w:val="24"/>
          <w:szCs w:val="24"/>
        </w:rPr>
        <w:t>es</w:t>
      </w:r>
      <w:r w:rsidR="005A6E4F" w:rsidRPr="004C0EBD">
        <w:rPr>
          <w:rFonts w:ascii="Times New Roman" w:hAnsi="Times New Roman" w:cs="Times New Roman"/>
          <w:sz w:val="24"/>
          <w:szCs w:val="24"/>
        </w:rPr>
        <w:t xml:space="preserve"> </w:t>
      </w:r>
      <w:r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(</w:t>
      </w:r>
      <w:r w:rsidRPr="004C0EBD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N or n</w:t>
      </w:r>
      <w:r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)</w:t>
      </w:r>
      <w:r w:rsidRPr="004C0EB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D85C5DB" w14:textId="77777777" w:rsidR="00EB1671" w:rsidRPr="004C0EBD" w:rsidRDefault="00EB1671" w:rsidP="005A6E4F">
      <w:pPr>
        <w:rPr>
          <w:rFonts w:ascii="Times New Roman" w:hAnsi="Times New Roman" w:cs="Times New Roman"/>
          <w:sz w:val="24"/>
          <w:szCs w:val="24"/>
        </w:rPr>
      </w:pPr>
    </w:p>
    <w:p w14:paraId="200439B4" w14:textId="77777777" w:rsidR="00EB1671" w:rsidRPr="004C0EBD" w:rsidRDefault="00EB1671" w:rsidP="005A6E4F">
      <w:pPr>
        <w:rPr>
          <w:rFonts w:ascii="Times New Roman" w:hAnsi="Times New Roman" w:cs="Times New Roman"/>
          <w:sz w:val="24"/>
          <w:szCs w:val="24"/>
        </w:rPr>
      </w:pPr>
    </w:p>
    <w:p w14:paraId="5D266B61" w14:textId="77777777" w:rsidR="00EB1671" w:rsidRPr="004C0EBD" w:rsidRDefault="00EB1671" w:rsidP="005A6E4F">
      <w:pPr>
        <w:rPr>
          <w:rFonts w:ascii="Times New Roman" w:hAnsi="Times New Roman" w:cs="Times New Roman"/>
          <w:sz w:val="24"/>
          <w:szCs w:val="24"/>
        </w:rPr>
      </w:pPr>
    </w:p>
    <w:p w14:paraId="25F262E6" w14:textId="77777777" w:rsidR="00EB1671" w:rsidRPr="004C0EBD" w:rsidRDefault="00EB1671" w:rsidP="005A6E4F">
      <w:pPr>
        <w:rPr>
          <w:rFonts w:ascii="Times New Roman" w:hAnsi="Times New Roman" w:cs="Times New Roman"/>
          <w:sz w:val="24"/>
          <w:szCs w:val="24"/>
        </w:rPr>
      </w:pPr>
      <w:r w:rsidRPr="004C0EB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7AC35C0" wp14:editId="6496D785">
            <wp:extent cx="4438881" cy="24955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101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1661" cy="249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D24B" w14:textId="77777777" w:rsidR="00A37595" w:rsidRPr="004C0EBD" w:rsidRDefault="00A37595" w:rsidP="005A6E4F">
      <w:pPr>
        <w:rPr>
          <w:rFonts w:ascii="Times New Roman" w:hAnsi="Times New Roman" w:cs="Times New Roman"/>
          <w:sz w:val="24"/>
          <w:szCs w:val="24"/>
        </w:rPr>
      </w:pPr>
      <w:r w:rsidRPr="004C0EBD">
        <w:rPr>
          <w:rFonts w:ascii="Times New Roman" w:hAnsi="Times New Roman" w:cs="Times New Roman"/>
          <w:sz w:val="24"/>
          <w:szCs w:val="24"/>
        </w:rPr>
        <w:t>Then, the program would give</w:t>
      </w:r>
      <w:r w:rsidRPr="004C0EB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229B1" w:rsidRPr="004C0EBD">
        <w:rPr>
          <w:rFonts w:ascii="Times New Roman" w:hAnsi="Times New Roman" w:cs="Times New Roman"/>
          <w:sz w:val="24"/>
          <w:szCs w:val="24"/>
        </w:rPr>
        <w:t>the user</w:t>
      </w:r>
      <w:r w:rsidR="00034748" w:rsidRPr="004C0EBD">
        <w:rPr>
          <w:rFonts w:ascii="Times New Roman" w:hAnsi="Times New Roman" w:cs="Times New Roman"/>
          <w:sz w:val="24"/>
          <w:szCs w:val="24"/>
        </w:rPr>
        <w:t xml:space="preserve"> two </w:t>
      </w:r>
      <w:r w:rsidR="00F32A99" w:rsidRPr="004C0EBD">
        <w:rPr>
          <w:rFonts w:ascii="Times New Roman" w:hAnsi="Times New Roman" w:cs="Times New Roman"/>
          <w:sz w:val="24"/>
          <w:szCs w:val="24"/>
        </w:rPr>
        <w:t>options (</w:t>
      </w:r>
      <w:r w:rsidRPr="004C0EBD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Y or y</w:t>
      </w:r>
      <w:r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) </w:t>
      </w:r>
      <w:r w:rsidRPr="004C0EBD">
        <w:rPr>
          <w:rFonts w:ascii="Times New Roman" w:hAnsi="Times New Roman" w:cs="Times New Roman"/>
          <w:sz w:val="24"/>
          <w:szCs w:val="24"/>
        </w:rPr>
        <w:t xml:space="preserve">or </w:t>
      </w:r>
      <w:r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(</w:t>
      </w:r>
      <w:r w:rsidRPr="004C0EBD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N or n</w:t>
      </w:r>
      <w:r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) </w:t>
      </w:r>
      <w:r w:rsidR="00456D03" w:rsidRPr="004C0EBD">
        <w:rPr>
          <w:rFonts w:ascii="Times New Roman" w:hAnsi="Times New Roman" w:cs="Times New Roman"/>
          <w:sz w:val="24"/>
          <w:szCs w:val="24"/>
        </w:rPr>
        <w:t>whether t</w:t>
      </w:r>
      <w:r w:rsidR="00034748" w:rsidRPr="004C0EBD">
        <w:rPr>
          <w:rFonts w:ascii="Times New Roman" w:hAnsi="Times New Roman" w:cs="Times New Roman"/>
          <w:sz w:val="24"/>
          <w:szCs w:val="24"/>
        </w:rPr>
        <w:t>o return to mai</w:t>
      </w:r>
      <w:r w:rsidR="00C229B1" w:rsidRPr="004C0EBD">
        <w:rPr>
          <w:rFonts w:ascii="Times New Roman" w:hAnsi="Times New Roman" w:cs="Times New Roman"/>
          <w:sz w:val="24"/>
          <w:szCs w:val="24"/>
        </w:rPr>
        <w:t>n menu. If the user</w:t>
      </w:r>
      <w:r w:rsidR="00034748" w:rsidRPr="004C0EBD">
        <w:rPr>
          <w:rFonts w:ascii="Times New Roman" w:hAnsi="Times New Roman" w:cs="Times New Roman"/>
          <w:sz w:val="24"/>
          <w:szCs w:val="24"/>
        </w:rPr>
        <w:t xml:space="preserve"> press</w:t>
      </w:r>
      <w:r w:rsidR="00C229B1" w:rsidRPr="004C0EBD">
        <w:rPr>
          <w:rFonts w:ascii="Times New Roman" w:hAnsi="Times New Roman" w:cs="Times New Roman"/>
          <w:sz w:val="24"/>
          <w:szCs w:val="24"/>
        </w:rPr>
        <w:t>es</w:t>
      </w:r>
      <w:r w:rsidR="00034748" w:rsidRPr="004C0EBD">
        <w:rPr>
          <w:rFonts w:ascii="Times New Roman" w:hAnsi="Times New Roman" w:cs="Times New Roman"/>
          <w:sz w:val="24"/>
          <w:szCs w:val="24"/>
        </w:rPr>
        <w:t xml:space="preserve"> </w:t>
      </w:r>
      <w:r w:rsidR="00034748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(</w:t>
      </w:r>
      <w:r w:rsidR="00034748" w:rsidRPr="004C0EBD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Y or y</w:t>
      </w:r>
      <w:r w:rsidR="00034748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)</w:t>
      </w:r>
      <w:r w:rsidR="0054275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, the user</w:t>
      </w:r>
      <w:r w:rsidR="003C6C7E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w</w:t>
      </w:r>
      <w:r w:rsidR="009A028C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ill return to main menu</w:t>
      </w:r>
      <w:r w:rsidR="003C6C7E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,</w:t>
      </w:r>
      <w:r w:rsidR="00034748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r w:rsidR="00F32A99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then if</w:t>
      </w:r>
      <w:r w:rsidR="00C229B1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the user</w:t>
      </w:r>
      <w:r w:rsidR="009A028C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press</w:t>
      </w:r>
      <w:r w:rsidR="00C229B1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es</w:t>
      </w:r>
      <w:r w:rsidR="009A028C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r w:rsidR="003C6C7E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(</w:t>
      </w:r>
      <w:r w:rsidR="003C6C7E" w:rsidRPr="004C0EBD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N or n</w:t>
      </w:r>
      <w:r w:rsidR="003C6C7E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)</w:t>
      </w:r>
      <w:r w:rsidR="0054275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, the user</w:t>
      </w:r>
      <w:r w:rsidR="009A028C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exit the program.</w:t>
      </w:r>
    </w:p>
    <w:p w14:paraId="59385EB0" w14:textId="77777777" w:rsidR="009A028C" w:rsidRPr="004C0EBD" w:rsidRDefault="009A028C" w:rsidP="005A6E4F">
      <w:pPr>
        <w:rPr>
          <w:rFonts w:ascii="Times New Roman" w:hAnsi="Times New Roman" w:cs="Times New Roman"/>
          <w:sz w:val="24"/>
          <w:szCs w:val="24"/>
        </w:rPr>
      </w:pPr>
    </w:p>
    <w:p w14:paraId="62955ECD" w14:textId="77777777" w:rsidR="001F39BD" w:rsidRPr="004C0EBD" w:rsidRDefault="001F39BD" w:rsidP="005A6E4F">
      <w:pPr>
        <w:ind w:left="720"/>
        <w:rPr>
          <w:rFonts w:ascii="Times New Roman" w:hAnsi="Times New Roman" w:cs="Times New Roman"/>
        </w:rPr>
      </w:pPr>
      <w:r w:rsidRPr="004C0EBD">
        <w:rPr>
          <w:rFonts w:ascii="Times New Roman" w:hAnsi="Times New Roman" w:cs="Times New Roman"/>
        </w:rPr>
        <w:br w:type="page"/>
      </w:r>
    </w:p>
    <w:p w14:paraId="1762C8A6" w14:textId="77777777" w:rsidR="001C5BF9" w:rsidRPr="004C0EBD" w:rsidRDefault="001F39BD" w:rsidP="004C0EBD">
      <w:pPr>
        <w:pStyle w:val="Signature"/>
        <w:ind w:left="360"/>
        <w:jc w:val="center"/>
        <w:rPr>
          <w:rFonts w:asciiTheme="majorHAnsi" w:hAnsiTheme="majorHAnsi" w:cstheme="majorHAnsi"/>
          <w:b/>
          <w:color w:val="0D0D0D" w:themeColor="text1" w:themeTint="F2"/>
          <w:sz w:val="56"/>
          <w:szCs w:val="56"/>
        </w:rPr>
      </w:pPr>
      <w:r w:rsidRPr="004C0EBD">
        <w:rPr>
          <w:rFonts w:asciiTheme="majorHAnsi" w:hAnsiTheme="majorHAnsi" w:cstheme="majorHAnsi"/>
          <w:b/>
          <w:color w:val="0D0D0D" w:themeColor="text1" w:themeTint="F2"/>
          <w:sz w:val="56"/>
          <w:szCs w:val="56"/>
        </w:rPr>
        <w:lastRenderedPageBreak/>
        <w:t>Delete Student</w:t>
      </w:r>
    </w:p>
    <w:p w14:paraId="43B84A8B" w14:textId="77777777" w:rsidR="003944B7" w:rsidRPr="004C0EBD" w:rsidRDefault="003944B7" w:rsidP="001C5BF9">
      <w:pPr>
        <w:pStyle w:val="ListParagraph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</w:p>
    <w:p w14:paraId="10107FDB" w14:textId="77777777" w:rsidR="00456D03" w:rsidRPr="004C0EBD" w:rsidRDefault="009A028C" w:rsidP="00930738">
      <w:p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If the user enters </w:t>
      </w:r>
      <w:r w:rsidR="001C5BF9" w:rsidRPr="004C0EBD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2</w:t>
      </w:r>
      <w:r w:rsidR="00F32A99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,</w:t>
      </w:r>
      <w:r w:rsidR="00F32A99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the</w:t>
      </w:r>
      <w:r w:rsidR="00B75EBF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user will be directed towards</w:t>
      </w:r>
      <w:r w:rsidR="003944B7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r w:rsidR="003944B7" w:rsidRPr="004C0EBD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D</w:t>
      </w:r>
      <w:r w:rsidR="001C5BF9" w:rsidRPr="004C0EBD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 xml:space="preserve">elete </w:t>
      </w:r>
      <w:r w:rsidR="009B6DF4" w:rsidRPr="004C0EBD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 xml:space="preserve">Student </w:t>
      </w:r>
      <w:r w:rsidR="001C5BF9" w:rsidRPr="004C0EBD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function</w:t>
      </w:r>
      <w:r w:rsidR="003944B7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.</w:t>
      </w:r>
    </w:p>
    <w:p w14:paraId="6405A15D" w14:textId="77777777" w:rsidR="00456D03" w:rsidRPr="004C0EBD" w:rsidRDefault="00456D03" w:rsidP="00930738">
      <w:p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4C0EBD">
        <w:rPr>
          <w:rFonts w:ascii="Times New Roman" w:hAnsi="Times New Roman" w:cs="Times New Roman"/>
          <w:noProof/>
          <w:color w:val="0D0D0D" w:themeColor="text1" w:themeTint="F2"/>
          <w:sz w:val="24"/>
          <w:szCs w:val="24"/>
        </w:rPr>
        <w:drawing>
          <wp:inline distT="0" distB="0" distL="0" distR="0" wp14:anchorId="09D7022E" wp14:editId="187B51AA">
            <wp:extent cx="4235573" cy="23812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103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932" cy="238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5E74" w14:textId="77777777" w:rsidR="00456D03" w:rsidRPr="004C0EBD" w:rsidRDefault="003944B7" w:rsidP="00930738">
      <w:p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Then</w:t>
      </w:r>
      <w:r w:rsidR="009A028C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,</w:t>
      </w:r>
      <w:r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the program would ask from </w:t>
      </w:r>
      <w:r w:rsidR="00C229B1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the </w:t>
      </w:r>
      <w:r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us</w:t>
      </w:r>
      <w:r w:rsidR="00C229B1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er</w:t>
      </w:r>
      <w:r w:rsidR="00456D03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for</w:t>
      </w:r>
      <w:r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r w:rsidR="00205F31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the </w:t>
      </w:r>
      <w:r w:rsidR="00205F31" w:rsidRPr="004C0EBD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Roll N</w:t>
      </w:r>
      <w:r w:rsidRPr="004C0EBD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umber</w:t>
      </w:r>
      <w:r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of student</w:t>
      </w:r>
      <w:r w:rsidR="00B87BF5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that the user</w:t>
      </w:r>
      <w:r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want</w:t>
      </w:r>
      <w:r w:rsidR="00B87BF5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s</w:t>
      </w:r>
      <w:r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to delete the student record an</w:t>
      </w:r>
      <w:r w:rsidR="00205F31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d </w:t>
      </w:r>
      <w:r w:rsidR="00456D03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the input should be </w:t>
      </w:r>
      <w:r w:rsidR="00456D03" w:rsidRPr="004C0EBD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i</w:t>
      </w:r>
      <w:r w:rsidRPr="004C0EBD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 xml:space="preserve">nteger </w:t>
      </w:r>
      <w:r w:rsidR="00456D03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form. </w:t>
      </w:r>
      <w:r w:rsidR="0054275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And if the </w:t>
      </w:r>
      <w:r w:rsidR="00456D03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enter</w:t>
      </w:r>
      <w:r w:rsidR="0054275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s</w:t>
      </w:r>
      <w:r w:rsidR="00456D03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the roll number that </w:t>
      </w:r>
      <w:r w:rsidR="00456D03" w:rsidRPr="004C0EBD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does ex</w:t>
      </w:r>
      <w:r w:rsidR="00205F31" w:rsidRPr="004C0EBD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ist</w:t>
      </w:r>
      <w:r w:rsidR="00456D03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in our</w:t>
      </w:r>
      <w:r w:rsidR="00205F31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r w:rsidR="0054275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program </w:t>
      </w:r>
      <w:r w:rsidR="00205F31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record</w:t>
      </w:r>
      <w:r w:rsidR="00456D03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s</w:t>
      </w:r>
      <w:r w:rsidR="0054275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. T</w:t>
      </w:r>
      <w:r w:rsidR="00205F31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he program will </w:t>
      </w:r>
      <w:r w:rsidR="00F32A99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show!!!!</w:t>
      </w:r>
      <w:r w:rsidR="00205F31" w:rsidRPr="004C0EBD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E</w:t>
      </w:r>
      <w:r w:rsidR="00242BDB" w:rsidRPr="004C0EBD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R</w:t>
      </w:r>
      <w:r w:rsidR="00EB1671" w:rsidRPr="004C0EBD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 xml:space="preserve">ROR RECORD </w:t>
      </w:r>
      <w:r w:rsidR="0054275D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NOT FOUND</w:t>
      </w:r>
      <w:r w:rsidR="00EB1671" w:rsidRPr="004C0EBD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 xml:space="preserve"> </w:t>
      </w:r>
    </w:p>
    <w:p w14:paraId="409050AC" w14:textId="77777777" w:rsidR="00456D03" w:rsidRPr="004C0EBD" w:rsidRDefault="00EB1671" w:rsidP="00930738">
      <w:pP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  <w:r w:rsidRPr="004C0EBD">
        <w:rPr>
          <w:rFonts w:ascii="Times New Roman" w:hAnsi="Times New Roman" w:cs="Times New Roman"/>
          <w:b/>
          <w:noProof/>
          <w:color w:val="0D0D0D" w:themeColor="text1" w:themeTint="F2"/>
          <w:sz w:val="24"/>
          <w:szCs w:val="24"/>
        </w:rPr>
        <w:drawing>
          <wp:inline distT="0" distB="0" distL="0" distR="0" wp14:anchorId="4DF8AE04" wp14:editId="58389F53">
            <wp:extent cx="4371975" cy="245793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104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195" cy="247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3A9BA" w14:textId="77777777" w:rsidR="00EB1671" w:rsidRPr="004C0EBD" w:rsidRDefault="00EB1671" w:rsidP="00456D03">
      <w:pPr>
        <w:rPr>
          <w:rFonts w:ascii="Times New Roman" w:hAnsi="Times New Roman" w:cs="Times New Roman"/>
          <w:sz w:val="24"/>
          <w:szCs w:val="24"/>
        </w:rPr>
      </w:pPr>
      <w:r w:rsidRPr="004C0EB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F45251F" wp14:editId="6AADD44D">
            <wp:extent cx="4400550" cy="247400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105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3469" cy="249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3D35" w14:textId="77777777" w:rsidR="00EB1671" w:rsidRPr="004C0EBD" w:rsidRDefault="00EB1671" w:rsidP="00456D03">
      <w:p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4C0EBD">
        <w:rPr>
          <w:rFonts w:ascii="Times New Roman" w:hAnsi="Times New Roman" w:cs="Times New Roman"/>
          <w:sz w:val="24"/>
          <w:szCs w:val="24"/>
        </w:rPr>
        <w:t>After pressing a key, i</w:t>
      </w:r>
      <w:r w:rsidR="00C229B1" w:rsidRPr="004C0EBD">
        <w:rPr>
          <w:rFonts w:ascii="Times New Roman" w:hAnsi="Times New Roman" w:cs="Times New Roman"/>
          <w:sz w:val="24"/>
          <w:szCs w:val="24"/>
        </w:rPr>
        <w:t>f th</w:t>
      </w:r>
      <w:r w:rsidR="00456D03" w:rsidRPr="004C0EBD">
        <w:rPr>
          <w:rFonts w:ascii="Times New Roman" w:hAnsi="Times New Roman" w:cs="Times New Roman"/>
          <w:sz w:val="24"/>
          <w:szCs w:val="24"/>
        </w:rPr>
        <w:t xml:space="preserve">e </w:t>
      </w:r>
      <w:r w:rsidR="00C229B1" w:rsidRPr="004C0EBD">
        <w:rPr>
          <w:rFonts w:ascii="Times New Roman" w:hAnsi="Times New Roman" w:cs="Times New Roman"/>
          <w:sz w:val="24"/>
          <w:szCs w:val="24"/>
        </w:rPr>
        <w:t xml:space="preserve">user </w:t>
      </w:r>
      <w:r w:rsidR="00456D03" w:rsidRPr="004C0EBD">
        <w:rPr>
          <w:rFonts w:ascii="Times New Roman" w:hAnsi="Times New Roman" w:cs="Times New Roman"/>
          <w:sz w:val="24"/>
          <w:szCs w:val="24"/>
        </w:rPr>
        <w:t>press</w:t>
      </w:r>
      <w:r w:rsidR="00C229B1" w:rsidRPr="004C0EBD">
        <w:rPr>
          <w:rFonts w:ascii="Times New Roman" w:hAnsi="Times New Roman" w:cs="Times New Roman"/>
          <w:sz w:val="24"/>
          <w:szCs w:val="24"/>
        </w:rPr>
        <w:t>es</w:t>
      </w:r>
      <w:r w:rsidR="00456D03" w:rsidRPr="004C0EBD">
        <w:rPr>
          <w:rFonts w:ascii="Times New Roman" w:hAnsi="Times New Roman" w:cs="Times New Roman"/>
          <w:sz w:val="24"/>
          <w:szCs w:val="24"/>
        </w:rPr>
        <w:t xml:space="preserve"> </w:t>
      </w:r>
      <w:r w:rsidR="00456D03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(</w:t>
      </w:r>
      <w:r w:rsidR="00456D03" w:rsidRPr="004C0EBD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Y or y</w:t>
      </w:r>
      <w:r w:rsidR="00456D03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)</w:t>
      </w:r>
      <w:r w:rsidR="0054275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, the user</w:t>
      </w:r>
      <w:r w:rsidR="00456D03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will </w:t>
      </w:r>
      <w:r w:rsidR="0054275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return to main menu, then</w:t>
      </w:r>
      <w:r w:rsidR="00C229B1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if the user</w:t>
      </w:r>
      <w:r w:rsidR="00456D03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press</w:t>
      </w:r>
      <w:r w:rsidR="00C229B1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es</w:t>
      </w:r>
      <w:r w:rsidR="00456D03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(</w:t>
      </w:r>
      <w:r w:rsidR="00456D03" w:rsidRPr="004C0EBD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N or n</w:t>
      </w:r>
      <w:r w:rsidR="0054275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), the user</w:t>
      </w:r>
      <w:r w:rsidR="00456D03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will exit the program.</w:t>
      </w:r>
    </w:p>
    <w:p w14:paraId="718FDED0" w14:textId="77777777" w:rsidR="00467C36" w:rsidRDefault="00467C36" w:rsidP="00456D03">
      <w:p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If the user types the correct roll number, the record will successfully be deleted.</w:t>
      </w:r>
    </w:p>
    <w:p w14:paraId="3763B31F" w14:textId="77777777" w:rsidR="00467C36" w:rsidRDefault="00467C36" w:rsidP="00456D03">
      <w:p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>
        <w:rPr>
          <w:rFonts w:ascii="Times New Roman" w:hAnsi="Times New Roman" w:cs="Times New Roman"/>
          <w:noProof/>
          <w:color w:val="0D0D0D" w:themeColor="text1" w:themeTint="F2"/>
          <w:sz w:val="24"/>
          <w:szCs w:val="24"/>
        </w:rPr>
        <w:drawing>
          <wp:inline distT="0" distB="0" distL="0" distR="0" wp14:anchorId="29B67719" wp14:editId="5803CDDA">
            <wp:extent cx="4457700" cy="250613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23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82" cy="250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72EC" w14:textId="77777777" w:rsidR="00467C36" w:rsidRDefault="00467C36" w:rsidP="00456D03">
      <w:p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</w:p>
    <w:p w14:paraId="2BD4863A" w14:textId="77777777" w:rsidR="00EB1671" w:rsidRPr="004C0EBD" w:rsidRDefault="00467C36" w:rsidP="00456D03">
      <w:p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   </w:t>
      </w:r>
    </w:p>
    <w:p w14:paraId="132E2548" w14:textId="77777777" w:rsidR="001F39BD" w:rsidRPr="004C0EBD" w:rsidRDefault="001C5BF9" w:rsidP="004C0EBD">
      <w:pPr>
        <w:pStyle w:val="ListParagraph"/>
        <w:jc w:val="center"/>
        <w:rPr>
          <w:rFonts w:asciiTheme="majorHAnsi" w:hAnsiTheme="majorHAnsi" w:cstheme="majorHAnsi"/>
          <w:b/>
          <w:color w:val="0D0D0D" w:themeColor="text1" w:themeTint="F2"/>
          <w:sz w:val="56"/>
          <w:szCs w:val="56"/>
        </w:rPr>
      </w:pPr>
      <w:r w:rsidRPr="004C0EBD">
        <w:rPr>
          <w:rFonts w:ascii="Times New Roman" w:hAnsi="Times New Roman" w:cs="Times New Roman"/>
          <w:b/>
          <w:color w:val="0D0D0D" w:themeColor="text1" w:themeTint="F2"/>
          <w:sz w:val="56"/>
          <w:szCs w:val="56"/>
        </w:rPr>
        <w:br w:type="page"/>
      </w:r>
      <w:r w:rsidR="001F39BD" w:rsidRPr="004C0EBD">
        <w:rPr>
          <w:rFonts w:asciiTheme="majorHAnsi" w:hAnsiTheme="majorHAnsi" w:cstheme="majorHAnsi"/>
          <w:b/>
          <w:color w:val="0D0D0D" w:themeColor="text1" w:themeTint="F2"/>
          <w:sz w:val="56"/>
          <w:szCs w:val="56"/>
        </w:rPr>
        <w:lastRenderedPageBreak/>
        <w:t>Display Student List</w:t>
      </w:r>
    </w:p>
    <w:p w14:paraId="6C58F633" w14:textId="77777777" w:rsidR="00EB1671" w:rsidRPr="004C0EBD" w:rsidRDefault="00242BDB">
      <w:pPr>
        <w:rPr>
          <w:rFonts w:ascii="Times New Roman" w:hAnsi="Times New Roman" w:cs="Times New Roman"/>
          <w:b/>
          <w:sz w:val="24"/>
          <w:szCs w:val="24"/>
        </w:rPr>
      </w:pPr>
      <w:r w:rsidRPr="004C0EBD">
        <w:rPr>
          <w:rFonts w:ascii="Times New Roman" w:hAnsi="Times New Roman" w:cs="Times New Roman"/>
          <w:sz w:val="24"/>
          <w:szCs w:val="24"/>
        </w:rPr>
        <w:t>If</w:t>
      </w:r>
      <w:r w:rsidR="00EB1671" w:rsidRPr="004C0EBD">
        <w:rPr>
          <w:rFonts w:ascii="Times New Roman" w:hAnsi="Times New Roman" w:cs="Times New Roman"/>
          <w:sz w:val="24"/>
          <w:szCs w:val="24"/>
        </w:rPr>
        <w:t xml:space="preserve"> the user enters </w:t>
      </w:r>
      <w:r w:rsidRPr="004C0EBD">
        <w:rPr>
          <w:rFonts w:ascii="Times New Roman" w:hAnsi="Times New Roman" w:cs="Times New Roman"/>
          <w:b/>
          <w:sz w:val="24"/>
          <w:szCs w:val="24"/>
        </w:rPr>
        <w:t>3</w:t>
      </w:r>
      <w:r w:rsidR="00EB1671" w:rsidRPr="004C0EBD">
        <w:rPr>
          <w:rFonts w:ascii="Times New Roman" w:hAnsi="Times New Roman" w:cs="Times New Roman"/>
          <w:sz w:val="24"/>
          <w:szCs w:val="24"/>
        </w:rPr>
        <w:t>,</w:t>
      </w:r>
      <w:r w:rsidR="00EE1456" w:rsidRPr="004C0EBD">
        <w:rPr>
          <w:rFonts w:ascii="Times New Roman" w:hAnsi="Times New Roman" w:cs="Times New Roman"/>
          <w:sz w:val="24"/>
          <w:szCs w:val="24"/>
        </w:rPr>
        <w:t xml:space="preserve"> the user will enter </w:t>
      </w:r>
      <w:r w:rsidR="00EE1456" w:rsidRPr="004C0EBD">
        <w:rPr>
          <w:rFonts w:ascii="Times New Roman" w:hAnsi="Times New Roman" w:cs="Times New Roman"/>
          <w:b/>
          <w:sz w:val="24"/>
          <w:szCs w:val="24"/>
        </w:rPr>
        <w:t>Di</w:t>
      </w:r>
      <w:r w:rsidR="00B531E2" w:rsidRPr="004C0EBD">
        <w:rPr>
          <w:rFonts w:ascii="Times New Roman" w:hAnsi="Times New Roman" w:cs="Times New Roman"/>
          <w:b/>
          <w:sz w:val="24"/>
          <w:szCs w:val="24"/>
        </w:rPr>
        <w:t>s</w:t>
      </w:r>
      <w:r w:rsidR="00EE1456" w:rsidRPr="004C0EBD">
        <w:rPr>
          <w:rFonts w:ascii="Times New Roman" w:hAnsi="Times New Roman" w:cs="Times New Roman"/>
          <w:b/>
          <w:sz w:val="24"/>
          <w:szCs w:val="24"/>
        </w:rPr>
        <w:t>play</w:t>
      </w:r>
      <w:r w:rsidR="00B531E2" w:rsidRPr="004C0EBD">
        <w:rPr>
          <w:rFonts w:ascii="Times New Roman" w:hAnsi="Times New Roman" w:cs="Times New Roman"/>
          <w:b/>
          <w:sz w:val="24"/>
          <w:szCs w:val="24"/>
        </w:rPr>
        <w:t xml:space="preserve"> Student List function.</w:t>
      </w:r>
      <w:r w:rsidR="00EE1456" w:rsidRPr="004C0EB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E1456" w:rsidRPr="004C0EBD">
        <w:rPr>
          <w:rFonts w:ascii="Times New Roman" w:hAnsi="Times New Roman" w:cs="Times New Roman"/>
          <w:sz w:val="24"/>
          <w:szCs w:val="24"/>
        </w:rPr>
        <w:t xml:space="preserve"> </w:t>
      </w:r>
      <w:r w:rsidR="00B531E2" w:rsidRPr="004C0EBD">
        <w:rPr>
          <w:rFonts w:ascii="Times New Roman" w:hAnsi="Times New Roman" w:cs="Times New Roman"/>
          <w:sz w:val="24"/>
          <w:szCs w:val="24"/>
        </w:rPr>
        <w:t>Then,</w:t>
      </w:r>
      <w:r w:rsidR="00EB1671" w:rsidRPr="004C0EBD">
        <w:rPr>
          <w:rFonts w:ascii="Times New Roman" w:hAnsi="Times New Roman" w:cs="Times New Roman"/>
          <w:sz w:val="24"/>
          <w:szCs w:val="24"/>
        </w:rPr>
        <w:t xml:space="preserve"> </w:t>
      </w:r>
      <w:r w:rsidRPr="004C0EBD">
        <w:rPr>
          <w:rFonts w:ascii="Times New Roman" w:hAnsi="Times New Roman" w:cs="Times New Roman"/>
          <w:sz w:val="24"/>
          <w:szCs w:val="24"/>
        </w:rPr>
        <w:t xml:space="preserve">the program will show the </w:t>
      </w:r>
      <w:r w:rsidR="00EB1671" w:rsidRPr="004C0EBD">
        <w:rPr>
          <w:rFonts w:ascii="Times New Roman" w:hAnsi="Times New Roman" w:cs="Times New Roman"/>
          <w:b/>
          <w:sz w:val="24"/>
          <w:szCs w:val="24"/>
        </w:rPr>
        <w:t>d</w:t>
      </w:r>
      <w:r w:rsidRPr="004C0EBD">
        <w:rPr>
          <w:rFonts w:ascii="Times New Roman" w:hAnsi="Times New Roman" w:cs="Times New Roman"/>
          <w:b/>
          <w:sz w:val="24"/>
          <w:szCs w:val="24"/>
        </w:rPr>
        <w:t>ata</w:t>
      </w:r>
      <w:r w:rsidR="00EB1671" w:rsidRPr="004C0EBD">
        <w:rPr>
          <w:rFonts w:ascii="Times New Roman" w:hAnsi="Times New Roman" w:cs="Times New Roman"/>
          <w:sz w:val="24"/>
          <w:szCs w:val="24"/>
        </w:rPr>
        <w:t xml:space="preserve"> already present in the system.</w:t>
      </w:r>
    </w:p>
    <w:p w14:paraId="2BE9E177" w14:textId="77777777" w:rsidR="00EB1671" w:rsidRPr="004C0EBD" w:rsidRDefault="00C35E6E">
      <w:pPr>
        <w:rPr>
          <w:rFonts w:ascii="Times New Roman" w:hAnsi="Times New Roman" w:cs="Times New Roman"/>
          <w:sz w:val="24"/>
          <w:szCs w:val="24"/>
        </w:rPr>
      </w:pPr>
      <w:r w:rsidRPr="004C0EB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FD00E2" wp14:editId="1917AC08">
            <wp:extent cx="4215244" cy="23698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107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4988" cy="237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B4B1A" w14:textId="77777777" w:rsidR="00C35E6E" w:rsidRPr="004C0EBD" w:rsidRDefault="00242BDB" w:rsidP="00C35E6E">
      <w:pPr>
        <w:rPr>
          <w:rFonts w:ascii="Times New Roman" w:hAnsi="Times New Roman" w:cs="Times New Roman"/>
          <w:sz w:val="24"/>
          <w:szCs w:val="24"/>
        </w:rPr>
      </w:pPr>
      <w:r w:rsidRPr="004C0EB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FCF91E" w14:textId="77777777" w:rsidR="00C35E6E" w:rsidRPr="004C0EBD" w:rsidRDefault="00C35E6E" w:rsidP="00C35E6E">
      <w:p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4C0EBD">
        <w:rPr>
          <w:rFonts w:ascii="Times New Roman" w:hAnsi="Times New Roman" w:cs="Times New Roman"/>
          <w:sz w:val="24"/>
          <w:szCs w:val="24"/>
        </w:rPr>
        <w:t>After pressing a key, i</w:t>
      </w:r>
      <w:r w:rsidR="00C229B1" w:rsidRPr="004C0EBD">
        <w:rPr>
          <w:rFonts w:ascii="Times New Roman" w:hAnsi="Times New Roman" w:cs="Times New Roman"/>
          <w:sz w:val="24"/>
          <w:szCs w:val="24"/>
        </w:rPr>
        <w:t>f the user</w:t>
      </w:r>
      <w:r w:rsidRPr="004C0EBD">
        <w:rPr>
          <w:rFonts w:ascii="Times New Roman" w:hAnsi="Times New Roman" w:cs="Times New Roman"/>
          <w:sz w:val="24"/>
          <w:szCs w:val="24"/>
        </w:rPr>
        <w:t xml:space="preserve"> pres</w:t>
      </w:r>
      <w:r w:rsidR="00C229B1" w:rsidRPr="004C0EBD">
        <w:rPr>
          <w:rFonts w:ascii="Times New Roman" w:hAnsi="Times New Roman" w:cs="Times New Roman"/>
          <w:sz w:val="24"/>
          <w:szCs w:val="24"/>
        </w:rPr>
        <w:t>ses</w:t>
      </w:r>
      <w:r w:rsidRPr="004C0EBD">
        <w:rPr>
          <w:rFonts w:ascii="Times New Roman" w:hAnsi="Times New Roman" w:cs="Times New Roman"/>
          <w:sz w:val="24"/>
          <w:szCs w:val="24"/>
        </w:rPr>
        <w:t xml:space="preserve"> </w:t>
      </w:r>
      <w:r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(</w:t>
      </w:r>
      <w:r w:rsidRPr="004C0EBD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Y or y</w:t>
      </w:r>
      <w:r w:rsidR="0054275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), the user </w:t>
      </w:r>
      <w:r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will return to</w:t>
      </w:r>
      <w:r w:rsidR="00C229B1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main menu, then if the user</w:t>
      </w:r>
      <w:r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press</w:t>
      </w:r>
      <w:r w:rsidR="00C229B1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es</w:t>
      </w:r>
      <w:r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(</w:t>
      </w:r>
      <w:r w:rsidRPr="004C0EBD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N or n</w:t>
      </w:r>
      <w:r w:rsidR="0054275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), the user</w:t>
      </w:r>
      <w:r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will exit the program.</w:t>
      </w:r>
    </w:p>
    <w:p w14:paraId="3DEDB11E" w14:textId="77777777" w:rsidR="00C35E6E" w:rsidRPr="004C0EBD" w:rsidRDefault="00C35E6E" w:rsidP="00C35E6E">
      <w:p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4C0EBD">
        <w:rPr>
          <w:rFonts w:ascii="Times New Roman" w:hAnsi="Times New Roman" w:cs="Times New Roman"/>
          <w:noProof/>
          <w:color w:val="0D0D0D" w:themeColor="text1" w:themeTint="F2"/>
          <w:sz w:val="24"/>
          <w:szCs w:val="24"/>
        </w:rPr>
        <w:drawing>
          <wp:inline distT="0" distB="0" distL="0" distR="0" wp14:anchorId="3C2F5EC9" wp14:editId="0054217C">
            <wp:extent cx="4200525" cy="2361545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108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465" cy="236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08EBC" w14:textId="77777777" w:rsidR="00242BDB" w:rsidRPr="004C0EBD" w:rsidRDefault="001F39BD">
      <w:pPr>
        <w:rPr>
          <w:rFonts w:ascii="Times New Roman" w:hAnsi="Times New Roman" w:cs="Times New Roman"/>
          <w:sz w:val="24"/>
          <w:szCs w:val="24"/>
        </w:rPr>
      </w:pPr>
      <w:r w:rsidRPr="004C0EBD">
        <w:rPr>
          <w:rFonts w:ascii="Times New Roman" w:hAnsi="Times New Roman" w:cs="Times New Roman"/>
          <w:b/>
          <w:color w:val="0D0D0D" w:themeColor="text1" w:themeTint="F2"/>
          <w:sz w:val="56"/>
          <w:szCs w:val="56"/>
        </w:rPr>
        <w:br w:type="page"/>
      </w:r>
    </w:p>
    <w:p w14:paraId="2A60B40A" w14:textId="77777777" w:rsidR="00CC0E8E" w:rsidRPr="004C0EBD" w:rsidRDefault="00935855" w:rsidP="004C0EBD">
      <w:pPr>
        <w:pStyle w:val="Signature"/>
        <w:ind w:left="720"/>
        <w:jc w:val="center"/>
        <w:rPr>
          <w:rFonts w:ascii="Times New Roman" w:hAnsi="Times New Roman" w:cs="Times New Roman"/>
          <w:b/>
          <w:color w:val="0D0D0D" w:themeColor="text1" w:themeTint="F2"/>
          <w:sz w:val="56"/>
          <w:szCs w:val="56"/>
        </w:rPr>
      </w:pPr>
      <w:r w:rsidRPr="004C0EBD">
        <w:rPr>
          <w:rFonts w:ascii="Times New Roman" w:hAnsi="Times New Roman" w:cs="Times New Roman"/>
          <w:b/>
          <w:color w:val="0D0D0D" w:themeColor="text1" w:themeTint="F2"/>
          <w:sz w:val="56"/>
          <w:szCs w:val="56"/>
        </w:rPr>
        <w:lastRenderedPageBreak/>
        <w:t xml:space="preserve">Student Course </w:t>
      </w:r>
      <w:r w:rsidR="00B531E2" w:rsidRPr="004C0EBD">
        <w:rPr>
          <w:rFonts w:ascii="Times New Roman" w:hAnsi="Times New Roman" w:cs="Times New Roman"/>
          <w:b/>
          <w:color w:val="0D0D0D" w:themeColor="text1" w:themeTint="F2"/>
          <w:sz w:val="56"/>
          <w:szCs w:val="56"/>
        </w:rPr>
        <w:t>Regi</w:t>
      </w:r>
      <w:r w:rsidR="001F39BD" w:rsidRPr="004C0EBD">
        <w:rPr>
          <w:rFonts w:ascii="Times New Roman" w:hAnsi="Times New Roman" w:cs="Times New Roman"/>
          <w:b/>
          <w:color w:val="0D0D0D" w:themeColor="text1" w:themeTint="F2"/>
          <w:sz w:val="56"/>
          <w:szCs w:val="56"/>
        </w:rPr>
        <w:t>stration</w:t>
      </w:r>
    </w:p>
    <w:p w14:paraId="5AE7B321" w14:textId="77777777" w:rsidR="00CC0E8E" w:rsidRPr="004C0EBD" w:rsidRDefault="00CC0E8E" w:rsidP="00CC0E8E">
      <w:pPr>
        <w:pStyle w:val="Signature"/>
        <w:ind w:left="720"/>
        <w:rPr>
          <w:rFonts w:ascii="Times New Roman" w:hAnsi="Times New Roman" w:cs="Times New Roman"/>
          <w:b/>
          <w:color w:val="0D0D0D" w:themeColor="text1" w:themeTint="F2"/>
          <w:sz w:val="56"/>
          <w:szCs w:val="56"/>
        </w:rPr>
      </w:pPr>
    </w:p>
    <w:p w14:paraId="05CFEE7B" w14:textId="77777777" w:rsidR="00BF472C" w:rsidRPr="004C0EBD" w:rsidRDefault="007202BD" w:rsidP="00935855">
      <w:pPr>
        <w:pStyle w:val="Signature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If the user enters</w:t>
      </w:r>
      <w:r w:rsidR="00CC0E8E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r w:rsidR="00CC0E8E" w:rsidRPr="004C0EBD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4</w:t>
      </w:r>
      <w:r w:rsidR="009B6DF4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, the </w:t>
      </w:r>
      <w:r w:rsidR="00B531E2" w:rsidRPr="004C0EBD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Student Course Regi</w:t>
      </w:r>
      <w:r w:rsidR="00EE1456" w:rsidRPr="004C0EBD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stration function.</w:t>
      </w:r>
      <w:r w:rsidR="009B6DF4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r w:rsidR="0054275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Then, t</w:t>
      </w:r>
      <w:r w:rsidR="00CC0E8E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h</w:t>
      </w:r>
      <w:r w:rsid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e </w:t>
      </w:r>
      <w:r w:rsidR="00935855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program would ask form us</w:t>
      </w:r>
      <w:r w:rsidR="00B531E2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er the </w:t>
      </w:r>
      <w:r w:rsidRPr="004C0EBD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First</w:t>
      </w:r>
      <w:r w:rsidR="00B531E2" w:rsidRPr="004C0EBD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 xml:space="preserve"> </w:t>
      </w:r>
      <w:r w:rsidR="00F32A99" w:rsidRPr="004C0EBD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Name, Last</w:t>
      </w:r>
      <w:r w:rsidR="00CC0E8E" w:rsidRPr="004C0EBD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 xml:space="preserve"> Name</w:t>
      </w:r>
      <w:r w:rsidR="00CC0E8E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, </w:t>
      </w:r>
      <w:r w:rsidR="00D051AC" w:rsidRPr="004C0EBD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Program</w:t>
      </w:r>
      <w:r w:rsidR="00D051AC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, </w:t>
      </w:r>
      <w:r w:rsidR="00D051AC" w:rsidRPr="004C0EBD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S</w:t>
      </w:r>
      <w:r w:rsidR="00CC0E8E" w:rsidRPr="004C0EBD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ection</w:t>
      </w:r>
      <w:r w:rsidR="00B531E2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and</w:t>
      </w:r>
      <w:r w:rsidR="00CC0E8E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r w:rsidR="00D051AC" w:rsidRPr="004C0EBD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Roll N</w:t>
      </w:r>
      <w:r w:rsidR="00CC0E8E" w:rsidRPr="004C0EBD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umber</w:t>
      </w:r>
      <w:r w:rsidR="00B531E2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of the student,</w:t>
      </w:r>
    </w:p>
    <w:p w14:paraId="14FC90F8" w14:textId="77777777" w:rsidR="00BF472C" w:rsidRPr="004C0EBD" w:rsidRDefault="00BF472C" w:rsidP="00935855">
      <w:pPr>
        <w:pStyle w:val="Signature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4C0EBD">
        <w:rPr>
          <w:rFonts w:ascii="Times New Roman" w:hAnsi="Times New Roman" w:cs="Times New Roman"/>
          <w:noProof/>
          <w:color w:val="0D0D0D" w:themeColor="text1" w:themeTint="F2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6954B11" wp14:editId="186DADC9">
            <wp:simplePos x="0" y="0"/>
            <wp:positionH relativeFrom="column">
              <wp:posOffset>0</wp:posOffset>
            </wp:positionH>
            <wp:positionV relativeFrom="paragraph">
              <wp:posOffset>9525</wp:posOffset>
            </wp:positionV>
            <wp:extent cx="3667125" cy="2061666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110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061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531E2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br w:type="textWrapping" w:clear="all"/>
      </w:r>
    </w:p>
    <w:p w14:paraId="38523AFC" w14:textId="77777777" w:rsidR="00BF472C" w:rsidRPr="004C0EBD" w:rsidRDefault="00BF472C" w:rsidP="00935855">
      <w:pPr>
        <w:pStyle w:val="Signature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</w:p>
    <w:p w14:paraId="45AD9490" w14:textId="77777777" w:rsidR="00BF472C" w:rsidRPr="004C0EBD" w:rsidRDefault="00BF472C" w:rsidP="00935855">
      <w:pPr>
        <w:pStyle w:val="Signature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</w:p>
    <w:p w14:paraId="2F2928F0" w14:textId="77777777" w:rsidR="00BF472C" w:rsidRPr="004C0EBD" w:rsidRDefault="00BF472C" w:rsidP="00935855">
      <w:pPr>
        <w:pStyle w:val="Signature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</w:p>
    <w:p w14:paraId="591443BF" w14:textId="77777777" w:rsidR="00BF472C" w:rsidRPr="004C0EBD" w:rsidRDefault="00BF472C" w:rsidP="00935855">
      <w:pPr>
        <w:pStyle w:val="Signature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Then, the</w:t>
      </w:r>
      <w:r w:rsidR="00D051AC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program will show the </w:t>
      </w:r>
      <w:r w:rsidR="00D051AC" w:rsidRPr="004C0EBD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List of C</w:t>
      </w:r>
      <w:r w:rsidR="00CC0E8E" w:rsidRPr="004C0EBD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ourses (FOP</w:t>
      </w:r>
      <w:r w:rsidR="00F32A99" w:rsidRPr="004C0EBD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, FOP</w:t>
      </w:r>
      <w:r w:rsidR="00D051AC" w:rsidRPr="004C0EBD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 xml:space="preserve"> LAB, </w:t>
      </w:r>
      <w:r w:rsidR="00F32A99" w:rsidRPr="004C0EBD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Math’s</w:t>
      </w:r>
      <w:r w:rsidR="00D051AC" w:rsidRPr="004C0EBD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 xml:space="preserve">, DLD, ITC, ITC LAB, </w:t>
      </w:r>
      <w:r w:rsidR="00CC0E8E" w:rsidRPr="004C0EBD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 xml:space="preserve">English, </w:t>
      </w:r>
      <w:r w:rsidR="00F32A99" w:rsidRPr="004C0EBD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English (</w:t>
      </w:r>
      <w:r w:rsidR="00CC0E8E" w:rsidRPr="004C0EBD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 xml:space="preserve">OCPS), Applied Physics, </w:t>
      </w:r>
      <w:r w:rsidR="00F32A99" w:rsidRPr="004C0EBD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and Applied</w:t>
      </w:r>
      <w:r w:rsidR="00CC0E8E" w:rsidRPr="004C0EBD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 xml:space="preserve"> Physics LAB)</w:t>
      </w:r>
      <w:r w:rsidR="0054275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. Th</w:t>
      </w:r>
      <w:r w:rsidR="00C229B1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en</w:t>
      </w:r>
      <w:r w:rsidR="0054275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,</w:t>
      </w:r>
      <w:r w:rsidR="00C229B1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the user will have</w:t>
      </w:r>
      <w:r w:rsidR="00D051AC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to</w:t>
      </w:r>
      <w:r w:rsidR="00D051AC" w:rsidRPr="004C0EBD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 xml:space="preserve"> C</w:t>
      </w:r>
      <w:r w:rsidR="00CC0E8E" w:rsidRPr="004C0EBD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hoose</w:t>
      </w:r>
      <w:r w:rsidR="00CC0E8E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r w:rsidR="00CC0E8E" w:rsidRPr="004C0EBD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8 courses</w:t>
      </w:r>
      <w:r w:rsidR="00CC0E8E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form the list.</w:t>
      </w:r>
    </w:p>
    <w:p w14:paraId="7977D7F1" w14:textId="77777777" w:rsidR="00BF472C" w:rsidRPr="004C0EBD" w:rsidRDefault="00BF472C" w:rsidP="00935855">
      <w:pPr>
        <w:pStyle w:val="Signature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</w:p>
    <w:p w14:paraId="05A4256D" w14:textId="77777777" w:rsidR="00BF472C" w:rsidRPr="004C0EBD" w:rsidRDefault="00BF472C" w:rsidP="00935855">
      <w:pPr>
        <w:pStyle w:val="Signature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4C0EBD">
        <w:rPr>
          <w:rFonts w:ascii="Times New Roman" w:hAnsi="Times New Roman" w:cs="Times New Roman"/>
          <w:noProof/>
          <w:color w:val="0D0D0D" w:themeColor="text1" w:themeTint="F2"/>
          <w:sz w:val="24"/>
          <w:szCs w:val="24"/>
        </w:rPr>
        <w:drawing>
          <wp:inline distT="0" distB="0" distL="0" distR="0" wp14:anchorId="42B0BB61" wp14:editId="11115D65">
            <wp:extent cx="3857625" cy="2168766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(111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834" cy="217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C773B" w14:textId="77777777" w:rsidR="00BF472C" w:rsidRPr="004C0EBD" w:rsidRDefault="00BF472C" w:rsidP="00935855">
      <w:pPr>
        <w:pStyle w:val="Signature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</w:p>
    <w:p w14:paraId="7BB6C17C" w14:textId="77777777" w:rsidR="00BF472C" w:rsidRPr="004C0EBD" w:rsidRDefault="00CC0E8E" w:rsidP="00935855">
      <w:pPr>
        <w:pStyle w:val="Signature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</w:p>
    <w:p w14:paraId="2D29B4F3" w14:textId="77777777" w:rsidR="00BF472C" w:rsidRPr="004C0EBD" w:rsidRDefault="00BF472C" w:rsidP="00BF472C">
      <w:pPr>
        <w:rPr>
          <w:rFonts w:ascii="Times New Roman" w:hAnsi="Times New Roman" w:cs="Times New Roman"/>
          <w:sz w:val="24"/>
          <w:szCs w:val="24"/>
        </w:rPr>
      </w:pPr>
      <w:r w:rsidRPr="004C0EBD">
        <w:rPr>
          <w:rFonts w:ascii="Times New Roman" w:hAnsi="Times New Roman" w:cs="Times New Roman"/>
          <w:sz w:val="24"/>
          <w:szCs w:val="24"/>
        </w:rPr>
        <w:lastRenderedPageBreak/>
        <w:t>The program would ask from us</w:t>
      </w:r>
      <w:r w:rsidR="00C229B1" w:rsidRPr="004C0EBD">
        <w:rPr>
          <w:rFonts w:ascii="Times New Roman" w:hAnsi="Times New Roman" w:cs="Times New Roman"/>
          <w:sz w:val="24"/>
          <w:szCs w:val="24"/>
        </w:rPr>
        <w:t>er</w:t>
      </w:r>
      <w:r w:rsidRPr="004C0EBD">
        <w:rPr>
          <w:rFonts w:ascii="Times New Roman" w:hAnsi="Times New Roman" w:cs="Times New Roman"/>
          <w:sz w:val="24"/>
          <w:szCs w:val="24"/>
        </w:rPr>
        <w:t xml:space="preserve"> to add another student record, then it will give us two options </w:t>
      </w:r>
      <w:r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(</w:t>
      </w:r>
      <w:r w:rsidRPr="004C0EBD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Y or y</w:t>
      </w:r>
      <w:r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) </w:t>
      </w:r>
      <w:r w:rsidRPr="004C0EBD">
        <w:rPr>
          <w:rFonts w:ascii="Times New Roman" w:hAnsi="Times New Roman" w:cs="Times New Roman"/>
          <w:sz w:val="24"/>
          <w:szCs w:val="24"/>
        </w:rPr>
        <w:t xml:space="preserve">or </w:t>
      </w:r>
      <w:r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(</w:t>
      </w:r>
      <w:r w:rsidRPr="004C0EBD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N or n</w:t>
      </w:r>
      <w:r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)</w:t>
      </w:r>
      <w:r w:rsidRPr="004C0EBD">
        <w:rPr>
          <w:rFonts w:ascii="Times New Roman" w:hAnsi="Times New Roman" w:cs="Times New Roman"/>
          <w:sz w:val="24"/>
          <w:szCs w:val="24"/>
        </w:rPr>
        <w:t xml:space="preserve">. If </w:t>
      </w:r>
      <w:r w:rsidR="00C229B1" w:rsidRPr="004C0EBD">
        <w:rPr>
          <w:rFonts w:ascii="Times New Roman" w:hAnsi="Times New Roman" w:cs="Times New Roman"/>
          <w:sz w:val="24"/>
          <w:szCs w:val="24"/>
        </w:rPr>
        <w:t>the user</w:t>
      </w:r>
      <w:r w:rsidRPr="004C0EBD">
        <w:rPr>
          <w:rFonts w:ascii="Times New Roman" w:hAnsi="Times New Roman" w:cs="Times New Roman"/>
          <w:sz w:val="24"/>
          <w:szCs w:val="24"/>
        </w:rPr>
        <w:t xml:space="preserve"> press</w:t>
      </w:r>
      <w:r w:rsidR="00C229B1" w:rsidRPr="004C0EBD">
        <w:rPr>
          <w:rFonts w:ascii="Times New Roman" w:hAnsi="Times New Roman" w:cs="Times New Roman"/>
          <w:sz w:val="24"/>
          <w:szCs w:val="24"/>
        </w:rPr>
        <w:t>es</w:t>
      </w:r>
      <w:r w:rsidRPr="004C0EBD">
        <w:rPr>
          <w:rFonts w:ascii="Times New Roman" w:hAnsi="Times New Roman" w:cs="Times New Roman"/>
          <w:sz w:val="24"/>
          <w:szCs w:val="24"/>
        </w:rPr>
        <w:t xml:space="preserve"> </w:t>
      </w:r>
      <w:r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(</w:t>
      </w:r>
      <w:r w:rsidRPr="004C0EBD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Y or y</w:t>
      </w:r>
      <w:r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) </w:t>
      </w:r>
      <w:r w:rsidRPr="004C0EBD">
        <w:rPr>
          <w:rFonts w:ascii="Times New Roman" w:hAnsi="Times New Roman" w:cs="Times New Roman"/>
          <w:sz w:val="24"/>
          <w:szCs w:val="24"/>
        </w:rPr>
        <w:t>then</w:t>
      </w:r>
      <w:r w:rsidR="00C229B1" w:rsidRPr="004C0EBD">
        <w:rPr>
          <w:rFonts w:ascii="Times New Roman" w:hAnsi="Times New Roman" w:cs="Times New Roman"/>
          <w:sz w:val="24"/>
          <w:szCs w:val="24"/>
        </w:rPr>
        <w:t xml:space="preserve">, </w:t>
      </w:r>
      <w:r w:rsidRPr="004C0EBD">
        <w:rPr>
          <w:rFonts w:ascii="Times New Roman" w:hAnsi="Times New Roman" w:cs="Times New Roman"/>
          <w:sz w:val="24"/>
          <w:szCs w:val="24"/>
        </w:rPr>
        <w:t>add another student record</w:t>
      </w:r>
      <w:r w:rsidR="00C229B1" w:rsidRPr="004C0EBD">
        <w:rPr>
          <w:rFonts w:ascii="Times New Roman" w:hAnsi="Times New Roman" w:cs="Times New Roman"/>
          <w:sz w:val="24"/>
          <w:szCs w:val="24"/>
        </w:rPr>
        <w:t xml:space="preserve"> will appear. I</w:t>
      </w:r>
      <w:r w:rsidR="0054275D">
        <w:rPr>
          <w:rFonts w:ascii="Times New Roman" w:hAnsi="Times New Roman" w:cs="Times New Roman"/>
          <w:sz w:val="24"/>
          <w:szCs w:val="24"/>
        </w:rPr>
        <w:t>f the user</w:t>
      </w:r>
      <w:r w:rsidRPr="004C0EBD">
        <w:rPr>
          <w:rFonts w:ascii="Times New Roman" w:hAnsi="Times New Roman" w:cs="Times New Roman"/>
          <w:sz w:val="24"/>
          <w:szCs w:val="24"/>
        </w:rPr>
        <w:t xml:space="preserve"> press</w:t>
      </w:r>
      <w:r w:rsidR="0054275D">
        <w:rPr>
          <w:rFonts w:ascii="Times New Roman" w:hAnsi="Times New Roman" w:cs="Times New Roman"/>
          <w:sz w:val="24"/>
          <w:szCs w:val="24"/>
        </w:rPr>
        <w:t>es</w:t>
      </w:r>
      <w:r w:rsidRPr="004C0EBD">
        <w:rPr>
          <w:rFonts w:ascii="Times New Roman" w:hAnsi="Times New Roman" w:cs="Times New Roman"/>
          <w:sz w:val="24"/>
          <w:szCs w:val="24"/>
        </w:rPr>
        <w:t xml:space="preserve"> </w:t>
      </w:r>
      <w:r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(</w:t>
      </w:r>
      <w:r w:rsidRPr="004C0EBD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N or n</w:t>
      </w:r>
      <w:r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)</w:t>
      </w:r>
      <w:r w:rsidRPr="004C0EB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40F8E58" w14:textId="77777777" w:rsidR="00BF472C" w:rsidRPr="004C0EBD" w:rsidRDefault="00BF472C" w:rsidP="00BF472C">
      <w:pPr>
        <w:rPr>
          <w:rFonts w:ascii="Times New Roman" w:hAnsi="Times New Roman" w:cs="Times New Roman"/>
          <w:sz w:val="24"/>
          <w:szCs w:val="24"/>
        </w:rPr>
      </w:pPr>
      <w:r w:rsidRPr="004C0EB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38A768" wp14:editId="327B3811">
            <wp:extent cx="3838575" cy="215805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(112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0827" cy="216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4850F" w14:textId="77777777" w:rsidR="00BF472C" w:rsidRPr="004C0EBD" w:rsidRDefault="00BF472C" w:rsidP="00BF472C">
      <w:pPr>
        <w:rPr>
          <w:rFonts w:ascii="Times New Roman" w:hAnsi="Times New Roman" w:cs="Times New Roman"/>
          <w:sz w:val="24"/>
          <w:szCs w:val="24"/>
        </w:rPr>
      </w:pPr>
      <w:r w:rsidRPr="004C0EBD">
        <w:rPr>
          <w:rFonts w:ascii="Times New Roman" w:hAnsi="Times New Roman" w:cs="Times New Roman"/>
          <w:sz w:val="24"/>
          <w:szCs w:val="24"/>
        </w:rPr>
        <w:t>Then, the program would give</w:t>
      </w:r>
      <w:r w:rsidRPr="004C0EB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C0EBD">
        <w:rPr>
          <w:rFonts w:ascii="Times New Roman" w:hAnsi="Times New Roman" w:cs="Times New Roman"/>
          <w:sz w:val="24"/>
          <w:szCs w:val="24"/>
        </w:rPr>
        <w:t xml:space="preserve">us two </w:t>
      </w:r>
      <w:r w:rsidR="00F32A99" w:rsidRPr="004C0EBD">
        <w:rPr>
          <w:rFonts w:ascii="Times New Roman" w:hAnsi="Times New Roman" w:cs="Times New Roman"/>
          <w:sz w:val="24"/>
          <w:szCs w:val="24"/>
        </w:rPr>
        <w:t>options (</w:t>
      </w:r>
      <w:r w:rsidRPr="004C0EBD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Y or y</w:t>
      </w:r>
      <w:r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) </w:t>
      </w:r>
      <w:r w:rsidRPr="004C0EBD">
        <w:rPr>
          <w:rFonts w:ascii="Times New Roman" w:hAnsi="Times New Roman" w:cs="Times New Roman"/>
          <w:sz w:val="24"/>
          <w:szCs w:val="24"/>
        </w:rPr>
        <w:t xml:space="preserve">or </w:t>
      </w:r>
      <w:r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(</w:t>
      </w:r>
      <w:r w:rsidRPr="004C0EBD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N or n</w:t>
      </w:r>
      <w:r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) </w:t>
      </w:r>
      <w:r w:rsidRPr="004C0EBD">
        <w:rPr>
          <w:rFonts w:ascii="Times New Roman" w:hAnsi="Times New Roman" w:cs="Times New Roman"/>
          <w:sz w:val="24"/>
          <w:szCs w:val="24"/>
        </w:rPr>
        <w:t>wheth</w:t>
      </w:r>
      <w:r w:rsidR="00C229B1" w:rsidRPr="004C0EBD">
        <w:rPr>
          <w:rFonts w:ascii="Times New Roman" w:hAnsi="Times New Roman" w:cs="Times New Roman"/>
          <w:sz w:val="24"/>
          <w:szCs w:val="24"/>
        </w:rPr>
        <w:t>er to return to main menu. If the user</w:t>
      </w:r>
      <w:r w:rsidRPr="004C0EBD">
        <w:rPr>
          <w:rFonts w:ascii="Times New Roman" w:hAnsi="Times New Roman" w:cs="Times New Roman"/>
          <w:sz w:val="24"/>
          <w:szCs w:val="24"/>
        </w:rPr>
        <w:t xml:space="preserve"> press</w:t>
      </w:r>
      <w:r w:rsidR="00C229B1" w:rsidRPr="004C0EBD">
        <w:rPr>
          <w:rFonts w:ascii="Times New Roman" w:hAnsi="Times New Roman" w:cs="Times New Roman"/>
          <w:sz w:val="24"/>
          <w:szCs w:val="24"/>
        </w:rPr>
        <w:t>es</w:t>
      </w:r>
      <w:r w:rsidRPr="004C0EBD">
        <w:rPr>
          <w:rFonts w:ascii="Times New Roman" w:hAnsi="Times New Roman" w:cs="Times New Roman"/>
          <w:sz w:val="24"/>
          <w:szCs w:val="24"/>
        </w:rPr>
        <w:t xml:space="preserve"> </w:t>
      </w:r>
      <w:r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(</w:t>
      </w:r>
      <w:r w:rsidRPr="004C0EBD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Y or y</w:t>
      </w:r>
      <w:r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)</w:t>
      </w:r>
      <w:r w:rsidR="0054275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, the user</w:t>
      </w:r>
      <w:r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will </w:t>
      </w:r>
      <w:r w:rsidR="0054275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return to main menu. Then,</w:t>
      </w:r>
      <w:r w:rsidR="00C229B1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r w:rsidR="00F32A99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if the</w:t>
      </w:r>
      <w:r w:rsidR="00B87BF5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r w:rsidR="00C229B1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user</w:t>
      </w:r>
      <w:r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press</w:t>
      </w:r>
      <w:r w:rsidR="00C229B1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es</w:t>
      </w:r>
      <w:r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(</w:t>
      </w:r>
      <w:r w:rsidRPr="004C0EBD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N or n</w:t>
      </w:r>
      <w:r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)</w:t>
      </w:r>
      <w:r w:rsidR="00F32A99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, the user</w:t>
      </w:r>
      <w:r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will exit the program.</w:t>
      </w:r>
    </w:p>
    <w:p w14:paraId="1B01680B" w14:textId="77777777" w:rsidR="00CC0E8E" w:rsidRPr="004C0EBD" w:rsidRDefault="001F39BD" w:rsidP="00935855">
      <w:pPr>
        <w:pStyle w:val="Signature"/>
        <w:rPr>
          <w:rFonts w:ascii="Times New Roman" w:hAnsi="Times New Roman" w:cs="Times New Roman"/>
          <w:b/>
          <w:color w:val="0D0D0D" w:themeColor="text1" w:themeTint="F2"/>
          <w:sz w:val="56"/>
          <w:szCs w:val="56"/>
        </w:rPr>
      </w:pPr>
      <w:r w:rsidRPr="004C0EBD">
        <w:rPr>
          <w:rFonts w:ascii="Times New Roman" w:hAnsi="Times New Roman" w:cs="Times New Roman"/>
          <w:color w:val="0D0D0D" w:themeColor="text1" w:themeTint="F2"/>
          <w:sz w:val="56"/>
          <w:szCs w:val="56"/>
        </w:rPr>
        <w:br w:type="page"/>
      </w:r>
    </w:p>
    <w:p w14:paraId="20012E70" w14:textId="77777777" w:rsidR="008A1BA5" w:rsidRPr="004C0EBD" w:rsidRDefault="001F39BD" w:rsidP="004C0EBD">
      <w:pPr>
        <w:pStyle w:val="Signature"/>
        <w:ind w:left="720"/>
        <w:jc w:val="center"/>
        <w:rPr>
          <w:rFonts w:ascii="Times New Roman" w:hAnsi="Times New Roman" w:cs="Times New Roman"/>
          <w:b/>
          <w:color w:val="0D0D0D" w:themeColor="text1" w:themeTint="F2"/>
          <w:sz w:val="56"/>
          <w:szCs w:val="56"/>
        </w:rPr>
      </w:pPr>
      <w:r w:rsidRPr="004C0EBD">
        <w:rPr>
          <w:rFonts w:ascii="Times New Roman" w:hAnsi="Times New Roman" w:cs="Times New Roman"/>
          <w:b/>
          <w:color w:val="0D0D0D" w:themeColor="text1" w:themeTint="F2"/>
          <w:sz w:val="56"/>
          <w:szCs w:val="56"/>
        </w:rPr>
        <w:lastRenderedPageBreak/>
        <w:t>Display list of all Students with Course</w:t>
      </w:r>
    </w:p>
    <w:p w14:paraId="685F3A41" w14:textId="77777777" w:rsidR="0057749A" w:rsidRPr="004C0EBD" w:rsidRDefault="0057749A">
      <w:p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</w:p>
    <w:p w14:paraId="284AB8F7" w14:textId="77777777" w:rsidR="003E06EA" w:rsidRPr="004C0EBD" w:rsidRDefault="00812F04">
      <w:pPr>
        <w:rPr>
          <w:rFonts w:ascii="Times New Roman" w:hAnsi="Times New Roman" w:cs="Times New Roman"/>
          <w:b/>
          <w:sz w:val="24"/>
          <w:szCs w:val="24"/>
        </w:rPr>
      </w:pPr>
      <w:r w:rsidRPr="004C0EBD">
        <w:rPr>
          <w:rFonts w:ascii="Times New Roman" w:hAnsi="Times New Roman" w:cs="Times New Roman"/>
          <w:sz w:val="24"/>
          <w:szCs w:val="24"/>
        </w:rPr>
        <w:t>If the user enter</w:t>
      </w:r>
      <w:r w:rsidR="00BF472C" w:rsidRPr="004C0EBD">
        <w:rPr>
          <w:rFonts w:ascii="Times New Roman" w:hAnsi="Times New Roman" w:cs="Times New Roman"/>
          <w:sz w:val="24"/>
          <w:szCs w:val="24"/>
        </w:rPr>
        <w:t>s</w:t>
      </w:r>
      <w:r w:rsidR="0057749A" w:rsidRPr="004C0EBD">
        <w:rPr>
          <w:rFonts w:ascii="Times New Roman" w:hAnsi="Times New Roman" w:cs="Times New Roman"/>
          <w:sz w:val="24"/>
          <w:szCs w:val="24"/>
        </w:rPr>
        <w:t xml:space="preserve"> the </w:t>
      </w:r>
      <w:r w:rsidR="0057749A" w:rsidRPr="004C0EBD">
        <w:rPr>
          <w:rFonts w:ascii="Times New Roman" w:hAnsi="Times New Roman" w:cs="Times New Roman"/>
          <w:b/>
          <w:sz w:val="24"/>
          <w:szCs w:val="24"/>
        </w:rPr>
        <w:t>5</w:t>
      </w:r>
      <w:r w:rsidR="0057749A" w:rsidRPr="004C0EBD">
        <w:rPr>
          <w:rFonts w:ascii="Times New Roman" w:hAnsi="Times New Roman" w:cs="Times New Roman"/>
          <w:sz w:val="24"/>
          <w:szCs w:val="24"/>
        </w:rPr>
        <w:t xml:space="preserve">, then the program will show the </w:t>
      </w:r>
      <w:r w:rsidR="003E06EA" w:rsidRPr="004C0EBD">
        <w:rPr>
          <w:rFonts w:ascii="Times New Roman" w:hAnsi="Times New Roman" w:cs="Times New Roman"/>
          <w:b/>
          <w:sz w:val="24"/>
          <w:szCs w:val="24"/>
        </w:rPr>
        <w:t>data</w:t>
      </w:r>
      <w:r w:rsidR="00C61BC0">
        <w:rPr>
          <w:rFonts w:ascii="Times New Roman" w:hAnsi="Times New Roman" w:cs="Times New Roman"/>
          <w:sz w:val="24"/>
          <w:szCs w:val="24"/>
        </w:rPr>
        <w:t xml:space="preserve"> that is already present</w:t>
      </w:r>
      <w:r w:rsidR="003E06EA" w:rsidRPr="004C0EBD">
        <w:rPr>
          <w:rFonts w:ascii="Times New Roman" w:hAnsi="Times New Roman" w:cs="Times New Roman"/>
          <w:sz w:val="24"/>
          <w:szCs w:val="24"/>
        </w:rPr>
        <w:t xml:space="preserve"> in</w:t>
      </w:r>
      <w:r w:rsidR="0057749A" w:rsidRPr="004C0EB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C3FA5" w:rsidRPr="004C0EBD">
        <w:rPr>
          <w:rFonts w:ascii="Times New Roman" w:hAnsi="Times New Roman" w:cs="Times New Roman"/>
          <w:b/>
          <w:sz w:val="24"/>
          <w:szCs w:val="24"/>
        </w:rPr>
        <w:t xml:space="preserve">Student </w:t>
      </w:r>
      <w:r w:rsidR="0057749A" w:rsidRPr="004C0EBD">
        <w:rPr>
          <w:rFonts w:ascii="Times New Roman" w:hAnsi="Times New Roman" w:cs="Times New Roman"/>
          <w:b/>
          <w:sz w:val="24"/>
          <w:szCs w:val="24"/>
        </w:rPr>
        <w:t xml:space="preserve">Course </w:t>
      </w:r>
      <w:r w:rsidR="00B531E2" w:rsidRPr="004C0EBD">
        <w:rPr>
          <w:rFonts w:ascii="Times New Roman" w:hAnsi="Times New Roman" w:cs="Times New Roman"/>
          <w:b/>
          <w:sz w:val="24"/>
          <w:szCs w:val="24"/>
        </w:rPr>
        <w:t>Regi</w:t>
      </w:r>
      <w:r w:rsidR="007C3FA5" w:rsidRPr="004C0EBD">
        <w:rPr>
          <w:rFonts w:ascii="Times New Roman" w:hAnsi="Times New Roman" w:cs="Times New Roman"/>
          <w:b/>
          <w:sz w:val="24"/>
          <w:szCs w:val="24"/>
        </w:rPr>
        <w:t>stration</w:t>
      </w:r>
      <w:r w:rsidR="003E06EA" w:rsidRPr="004C0EBD">
        <w:rPr>
          <w:rFonts w:ascii="Times New Roman" w:hAnsi="Times New Roman" w:cs="Times New Roman"/>
          <w:b/>
          <w:sz w:val="24"/>
          <w:szCs w:val="24"/>
        </w:rPr>
        <w:t>.</w:t>
      </w:r>
    </w:p>
    <w:p w14:paraId="55A69E0A" w14:textId="77777777" w:rsidR="003E06EA" w:rsidRPr="004C0EBD" w:rsidRDefault="003E06EA">
      <w:pPr>
        <w:rPr>
          <w:rFonts w:ascii="Times New Roman" w:hAnsi="Times New Roman" w:cs="Times New Roman"/>
          <w:b/>
          <w:sz w:val="24"/>
          <w:szCs w:val="24"/>
        </w:rPr>
      </w:pPr>
      <w:r w:rsidRPr="004C0EB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C22C49C" wp14:editId="1CDD65BF">
            <wp:extent cx="4048125" cy="227586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(113)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036" cy="228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9DC51" w14:textId="77777777" w:rsidR="003E06EA" w:rsidRPr="004C0EBD" w:rsidRDefault="003E06EA" w:rsidP="003E06EA">
      <w:p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4C0EBD">
        <w:rPr>
          <w:rFonts w:ascii="Times New Roman" w:hAnsi="Times New Roman" w:cs="Times New Roman"/>
          <w:sz w:val="24"/>
          <w:szCs w:val="24"/>
        </w:rPr>
        <w:t>After pressing a key, i</w:t>
      </w:r>
      <w:r w:rsidR="00C229B1" w:rsidRPr="004C0EBD">
        <w:rPr>
          <w:rFonts w:ascii="Times New Roman" w:hAnsi="Times New Roman" w:cs="Times New Roman"/>
          <w:sz w:val="24"/>
          <w:szCs w:val="24"/>
        </w:rPr>
        <w:t>f the user</w:t>
      </w:r>
      <w:r w:rsidRPr="004C0EBD">
        <w:rPr>
          <w:rFonts w:ascii="Times New Roman" w:hAnsi="Times New Roman" w:cs="Times New Roman"/>
          <w:sz w:val="24"/>
          <w:szCs w:val="24"/>
        </w:rPr>
        <w:t xml:space="preserve"> press</w:t>
      </w:r>
      <w:r w:rsidR="00C229B1" w:rsidRPr="004C0EBD">
        <w:rPr>
          <w:rFonts w:ascii="Times New Roman" w:hAnsi="Times New Roman" w:cs="Times New Roman"/>
          <w:sz w:val="24"/>
          <w:szCs w:val="24"/>
        </w:rPr>
        <w:t>es</w:t>
      </w:r>
      <w:r w:rsidRPr="004C0EBD">
        <w:rPr>
          <w:rFonts w:ascii="Times New Roman" w:hAnsi="Times New Roman" w:cs="Times New Roman"/>
          <w:sz w:val="24"/>
          <w:szCs w:val="24"/>
        </w:rPr>
        <w:t xml:space="preserve"> </w:t>
      </w:r>
      <w:r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(</w:t>
      </w:r>
      <w:r w:rsidRPr="004C0EBD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Y or y</w:t>
      </w:r>
      <w:r w:rsidR="00F32A99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)</w:t>
      </w:r>
      <w:r w:rsidR="000B277C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, the</w:t>
      </w:r>
      <w:r w:rsidR="00F32A99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user</w:t>
      </w:r>
      <w:r w:rsidR="00F32A99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return</w:t>
      </w:r>
      <w:r w:rsidR="00F32A99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s to main menu. T</w:t>
      </w:r>
      <w:r w:rsidR="00C229B1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hen</w:t>
      </w:r>
      <w:r w:rsidR="00F32A99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,</w:t>
      </w:r>
      <w:r w:rsidR="00C229B1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if th</w:t>
      </w:r>
      <w:r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e </w:t>
      </w:r>
      <w:r w:rsidR="00C229B1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user </w:t>
      </w:r>
      <w:r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press</w:t>
      </w:r>
      <w:r w:rsidR="00C229B1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es</w:t>
      </w:r>
      <w:r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(</w:t>
      </w:r>
      <w:r w:rsidRPr="004C0EBD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N or n</w:t>
      </w:r>
      <w:r w:rsidR="00A6227B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) the use</w:t>
      </w:r>
      <w:r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will exit the program.</w:t>
      </w:r>
    </w:p>
    <w:p w14:paraId="395604D7" w14:textId="77777777" w:rsidR="0057749A" w:rsidRPr="004C0EBD" w:rsidRDefault="003E06EA">
      <w:p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4C0EBD">
        <w:rPr>
          <w:rFonts w:ascii="Times New Roman" w:hAnsi="Times New Roman" w:cs="Times New Roman"/>
          <w:b/>
          <w:noProof/>
          <w:color w:val="0D0D0D" w:themeColor="text1" w:themeTint="F2"/>
          <w:sz w:val="24"/>
          <w:szCs w:val="24"/>
        </w:rPr>
        <w:drawing>
          <wp:inline distT="0" distB="0" distL="0" distR="0" wp14:anchorId="74951864" wp14:editId="16D5A386">
            <wp:extent cx="4162425" cy="2340124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(114)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839" cy="235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749A" w:rsidRPr="004C0EBD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br w:type="page"/>
      </w:r>
    </w:p>
    <w:p w14:paraId="340477DC" w14:textId="77777777" w:rsidR="008A1BA5" w:rsidRPr="004C0EBD" w:rsidRDefault="008A1BA5" w:rsidP="004C0EBD">
      <w:pPr>
        <w:pStyle w:val="Signature"/>
        <w:ind w:left="720"/>
        <w:jc w:val="center"/>
        <w:rPr>
          <w:rFonts w:ascii="Times New Roman" w:hAnsi="Times New Roman" w:cs="Times New Roman"/>
          <w:b/>
          <w:color w:val="0D0D0D" w:themeColor="text1" w:themeTint="F2"/>
          <w:sz w:val="56"/>
          <w:szCs w:val="56"/>
        </w:rPr>
      </w:pPr>
      <w:r w:rsidRPr="004C0EBD">
        <w:rPr>
          <w:rFonts w:ascii="Times New Roman" w:hAnsi="Times New Roman" w:cs="Times New Roman"/>
          <w:b/>
          <w:color w:val="0D0D0D" w:themeColor="text1" w:themeTint="F2"/>
          <w:sz w:val="56"/>
          <w:szCs w:val="56"/>
        </w:rPr>
        <w:lastRenderedPageBreak/>
        <w:t>Search Specific Complete Record</w:t>
      </w:r>
    </w:p>
    <w:p w14:paraId="2A76FEE7" w14:textId="77777777" w:rsidR="007C3FA5" w:rsidRPr="004C0EBD" w:rsidRDefault="007C3FA5">
      <w:p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</w:p>
    <w:p w14:paraId="321D9E70" w14:textId="5F877DE4" w:rsidR="00DC2915" w:rsidRDefault="003E06EA">
      <w:pP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  <w:r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If </w:t>
      </w:r>
      <w:r w:rsidR="00B87BF5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the </w:t>
      </w:r>
      <w:r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user enter</w:t>
      </w:r>
      <w:r w:rsidR="00B87BF5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s</w:t>
      </w:r>
      <w:r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r w:rsidR="00812F04" w:rsidRPr="004C0EBD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6</w:t>
      </w:r>
      <w:r w:rsidR="00812F04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,</w:t>
      </w:r>
      <w:r w:rsidR="00C61BC0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r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the</w:t>
      </w:r>
      <w:r w:rsidR="00A50399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user </w:t>
      </w:r>
      <w:r w:rsidR="00C958E3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enters</w:t>
      </w:r>
      <w:r w:rsidR="00917FAD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r w:rsidR="009E6AF6" w:rsidRPr="004C0EBD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Search Specific Complete R</w:t>
      </w:r>
      <w:r w:rsidR="00917FAD" w:rsidRPr="004C0EBD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ecord</w:t>
      </w:r>
      <w:r w:rsidRPr="004C0EBD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 xml:space="preserve"> </w:t>
      </w:r>
      <w:r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function</w:t>
      </w:r>
      <w:r w:rsidR="00917FAD" w:rsidRPr="004C0EBD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.</w:t>
      </w:r>
    </w:p>
    <w:p w14:paraId="35540335" w14:textId="77777777" w:rsidR="004C0EBD" w:rsidRPr="004C0EBD" w:rsidRDefault="004C0EBD">
      <w:pP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D0D0D" w:themeColor="text1" w:themeTint="F2"/>
          <w:sz w:val="24"/>
          <w:szCs w:val="24"/>
        </w:rPr>
        <w:drawing>
          <wp:inline distT="0" distB="0" distL="0" distR="0" wp14:anchorId="1CEF1470" wp14:editId="1AEFCE7A">
            <wp:extent cx="4133850" cy="2324060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22)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625" cy="232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BDDE5" w14:textId="77777777" w:rsidR="00DC2915" w:rsidRPr="004C0EBD" w:rsidRDefault="00DC2915">
      <w:pP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</w:p>
    <w:p w14:paraId="294C8BA2" w14:textId="77777777" w:rsidR="00DC2915" w:rsidRPr="004C0EBD" w:rsidRDefault="003E06EA">
      <w:pP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  <w:r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T</w:t>
      </w:r>
      <w:r w:rsidR="009E6AF6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he program will ask the </w:t>
      </w:r>
      <w:r w:rsidR="009E6AF6" w:rsidRPr="004C0EBD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Roll N</w:t>
      </w:r>
      <w:r w:rsidR="00917FAD" w:rsidRPr="004C0EBD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umber</w:t>
      </w:r>
      <w:r w:rsidR="00917FAD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of the student to sea</w:t>
      </w:r>
      <w:r w:rsidR="006129DB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rch.</w:t>
      </w:r>
      <w:r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 </w:t>
      </w:r>
      <w:r w:rsidR="00B87BF5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If the user</w:t>
      </w:r>
      <w:r w:rsidR="00DC2915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enter</w:t>
      </w:r>
      <w:r w:rsidR="00B87BF5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s</w:t>
      </w:r>
      <w:r w:rsidR="00DC2915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the w</w:t>
      </w:r>
      <w:r w:rsidR="009E6AF6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rong</w:t>
      </w:r>
      <w:r w:rsidR="009E6AF6" w:rsidRPr="004C0EBD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 xml:space="preserve"> R</w:t>
      </w:r>
      <w:r w:rsidR="00A50399" w:rsidRPr="004C0EBD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 xml:space="preserve">oll </w:t>
      </w:r>
      <w:r w:rsidR="00DC2915" w:rsidRPr="004C0EBD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N</w:t>
      </w:r>
      <w:r w:rsidR="00A50399" w:rsidRPr="004C0EBD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umber</w:t>
      </w:r>
      <w:r w:rsidR="00C61BC0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, the </w:t>
      </w:r>
      <w:r w:rsidR="00DC2915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screen will</w:t>
      </w:r>
      <w:r w:rsidR="00A50399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r w:rsidR="000B277C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show!!!!</w:t>
      </w:r>
      <w:r w:rsidR="00A50399" w:rsidRPr="004C0EBD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 xml:space="preserve">ERROR RECORD NOT FOUND!!!! </w:t>
      </w:r>
    </w:p>
    <w:p w14:paraId="78959FFD" w14:textId="77777777" w:rsidR="00DC2915" w:rsidRPr="004C0EBD" w:rsidRDefault="00DC2915">
      <w:pP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  <w:r w:rsidRPr="004C0EBD">
        <w:rPr>
          <w:rFonts w:ascii="Times New Roman" w:hAnsi="Times New Roman" w:cs="Times New Roman"/>
          <w:b/>
          <w:noProof/>
          <w:color w:val="0D0D0D" w:themeColor="text1" w:themeTint="F2"/>
          <w:sz w:val="24"/>
          <w:szCs w:val="24"/>
        </w:rPr>
        <w:drawing>
          <wp:inline distT="0" distB="0" distL="0" distR="0" wp14:anchorId="7CD0E43A" wp14:editId="74D070F7">
            <wp:extent cx="4124325" cy="2318706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(115)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6477" cy="232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79A75" w14:textId="77777777" w:rsidR="00DC2915" w:rsidRPr="004C0EBD" w:rsidRDefault="00B87BF5" w:rsidP="00DC2915">
      <w:p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Then, the program would ask the user</w:t>
      </w:r>
      <w:r w:rsidR="00DC2915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to</w:t>
      </w:r>
      <w:r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do </w:t>
      </w:r>
      <w:r w:rsidR="000B277C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a</w:t>
      </w:r>
      <w:r w:rsidR="00DC2915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r w:rsidR="000B277C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search</w:t>
      </w:r>
      <w:r w:rsidR="00DC2915" w:rsidRPr="004C0EBD">
        <w:rPr>
          <w:rFonts w:ascii="Times New Roman" w:hAnsi="Times New Roman" w:cs="Times New Roman"/>
          <w:sz w:val="24"/>
          <w:szCs w:val="24"/>
        </w:rPr>
        <w:t xml:space="preserve"> </w:t>
      </w:r>
      <w:r w:rsidRPr="004C0EBD">
        <w:rPr>
          <w:rFonts w:ascii="Times New Roman" w:hAnsi="Times New Roman" w:cs="Times New Roman"/>
          <w:sz w:val="24"/>
          <w:szCs w:val="24"/>
        </w:rPr>
        <w:t xml:space="preserve">record then, it </w:t>
      </w:r>
      <w:r w:rsidR="00DC2915" w:rsidRPr="004C0EBD">
        <w:rPr>
          <w:rFonts w:ascii="Times New Roman" w:hAnsi="Times New Roman" w:cs="Times New Roman"/>
          <w:sz w:val="24"/>
          <w:szCs w:val="24"/>
        </w:rPr>
        <w:t xml:space="preserve">gives us two options </w:t>
      </w:r>
      <w:r w:rsidR="00DC2915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whether we want to </w:t>
      </w:r>
      <w:r w:rsidR="000B277C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a</w:t>
      </w:r>
      <w:r w:rsidR="00DC2915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r w:rsidR="000B277C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search</w:t>
      </w:r>
      <w:r w:rsidR="00DC2915" w:rsidRPr="004C0EBD">
        <w:rPr>
          <w:rFonts w:ascii="Times New Roman" w:hAnsi="Times New Roman" w:cs="Times New Roman"/>
          <w:sz w:val="24"/>
          <w:szCs w:val="24"/>
        </w:rPr>
        <w:t xml:space="preserve"> record. I</w:t>
      </w:r>
      <w:r w:rsidRPr="004C0EBD">
        <w:rPr>
          <w:rFonts w:ascii="Times New Roman" w:hAnsi="Times New Roman" w:cs="Times New Roman"/>
          <w:sz w:val="24"/>
          <w:szCs w:val="24"/>
        </w:rPr>
        <w:t xml:space="preserve">f the user </w:t>
      </w:r>
      <w:r w:rsidR="00DC2915" w:rsidRPr="004C0EBD">
        <w:rPr>
          <w:rFonts w:ascii="Times New Roman" w:hAnsi="Times New Roman" w:cs="Times New Roman"/>
          <w:sz w:val="24"/>
          <w:szCs w:val="24"/>
        </w:rPr>
        <w:t>press</w:t>
      </w:r>
      <w:r w:rsidRPr="004C0EBD">
        <w:rPr>
          <w:rFonts w:ascii="Times New Roman" w:hAnsi="Times New Roman" w:cs="Times New Roman"/>
          <w:sz w:val="24"/>
          <w:szCs w:val="24"/>
        </w:rPr>
        <w:t>es</w:t>
      </w:r>
      <w:r w:rsidR="00DC2915" w:rsidRPr="004C0EBD">
        <w:rPr>
          <w:rFonts w:ascii="Times New Roman" w:hAnsi="Times New Roman" w:cs="Times New Roman"/>
          <w:sz w:val="24"/>
          <w:szCs w:val="24"/>
        </w:rPr>
        <w:t xml:space="preserve"> </w:t>
      </w:r>
      <w:r w:rsidR="00DC2915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(</w:t>
      </w:r>
      <w:r w:rsidR="00DC2915" w:rsidRPr="004C0EBD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Y or y</w:t>
      </w:r>
      <w:r w:rsidR="00F32A99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), the program will return</w:t>
      </w:r>
      <w:r w:rsidR="00DC2915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search for the data</w:t>
      </w:r>
      <w:r w:rsidR="00F32A99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feature</w:t>
      </w:r>
      <w:r w:rsidR="00DC2915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.</w:t>
      </w:r>
    </w:p>
    <w:p w14:paraId="4D5D438F" w14:textId="77777777" w:rsidR="00DC2915" w:rsidRPr="004C0EBD" w:rsidRDefault="00DC2915" w:rsidP="00DC2915">
      <w:p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4C0EBD">
        <w:rPr>
          <w:rFonts w:ascii="Times New Roman" w:hAnsi="Times New Roman" w:cs="Times New Roman"/>
          <w:noProof/>
          <w:color w:val="0D0D0D" w:themeColor="text1" w:themeTint="F2"/>
          <w:sz w:val="24"/>
          <w:szCs w:val="24"/>
        </w:rPr>
        <w:lastRenderedPageBreak/>
        <w:drawing>
          <wp:inline distT="0" distB="0" distL="0" distR="0" wp14:anchorId="7B8AA325" wp14:editId="10A1C68B">
            <wp:extent cx="4200525" cy="2361546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(116)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0668" cy="237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</w:p>
    <w:p w14:paraId="0DF5A29D" w14:textId="77777777" w:rsidR="00DC2915" w:rsidRPr="004C0EBD" w:rsidRDefault="00DC2915" w:rsidP="00DC2915">
      <w:p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</w:p>
    <w:p w14:paraId="236C1676" w14:textId="61544FDB" w:rsidR="00DC2915" w:rsidRPr="004C0EBD" w:rsidRDefault="00DC2915" w:rsidP="00DC2915">
      <w:p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 </w:t>
      </w:r>
      <w:r w:rsidR="0035073A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I</w:t>
      </w:r>
      <w:r w:rsidR="00B87BF5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f the user</w:t>
      </w:r>
      <w:r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press</w:t>
      </w:r>
      <w:r w:rsidR="00B87BF5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es</w:t>
      </w:r>
      <w:r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(</w:t>
      </w:r>
      <w:r w:rsidRPr="004C0EBD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N or n</w:t>
      </w:r>
      <w:r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)</w:t>
      </w:r>
      <w:r w:rsidR="0035073A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, </w:t>
      </w:r>
      <w:r w:rsidR="0035073A" w:rsidRPr="004C0EBD">
        <w:rPr>
          <w:rFonts w:ascii="Times New Roman" w:hAnsi="Times New Roman" w:cs="Times New Roman"/>
          <w:sz w:val="24"/>
          <w:szCs w:val="24"/>
        </w:rPr>
        <w:t>the program would give</w:t>
      </w:r>
      <w:r w:rsidR="0035073A" w:rsidRPr="004C0EB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5073A" w:rsidRPr="004C0EBD">
        <w:rPr>
          <w:rFonts w:ascii="Times New Roman" w:hAnsi="Times New Roman" w:cs="Times New Roman"/>
          <w:sz w:val="24"/>
          <w:szCs w:val="24"/>
        </w:rPr>
        <w:t xml:space="preserve">us two </w:t>
      </w:r>
      <w:r w:rsidR="000B277C" w:rsidRPr="004C0EBD">
        <w:rPr>
          <w:rFonts w:ascii="Times New Roman" w:hAnsi="Times New Roman" w:cs="Times New Roman"/>
          <w:sz w:val="24"/>
          <w:szCs w:val="24"/>
        </w:rPr>
        <w:t>options (</w:t>
      </w:r>
      <w:r w:rsidR="0035073A" w:rsidRPr="004C0EBD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Y or y</w:t>
      </w:r>
      <w:r w:rsidR="0035073A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) </w:t>
      </w:r>
      <w:r w:rsidR="0035073A" w:rsidRPr="004C0EBD">
        <w:rPr>
          <w:rFonts w:ascii="Times New Roman" w:hAnsi="Times New Roman" w:cs="Times New Roman"/>
          <w:sz w:val="24"/>
          <w:szCs w:val="24"/>
        </w:rPr>
        <w:t xml:space="preserve">or </w:t>
      </w:r>
      <w:r w:rsidR="0035073A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(</w:t>
      </w:r>
      <w:r w:rsidR="0035073A" w:rsidRPr="004C0EBD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N or n</w:t>
      </w:r>
      <w:r w:rsidR="0035073A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) </w:t>
      </w:r>
      <w:r w:rsidR="0035073A" w:rsidRPr="004C0EBD">
        <w:rPr>
          <w:rFonts w:ascii="Times New Roman" w:hAnsi="Times New Roman" w:cs="Times New Roman"/>
          <w:sz w:val="24"/>
          <w:szCs w:val="24"/>
        </w:rPr>
        <w:t>wheth</w:t>
      </w:r>
      <w:r w:rsidR="00B87BF5" w:rsidRPr="004C0EBD">
        <w:rPr>
          <w:rFonts w:ascii="Times New Roman" w:hAnsi="Times New Roman" w:cs="Times New Roman"/>
          <w:sz w:val="24"/>
          <w:szCs w:val="24"/>
        </w:rPr>
        <w:t>er to return to main menu. If the user</w:t>
      </w:r>
      <w:r w:rsidR="0035073A" w:rsidRPr="004C0EBD">
        <w:rPr>
          <w:rFonts w:ascii="Times New Roman" w:hAnsi="Times New Roman" w:cs="Times New Roman"/>
          <w:sz w:val="24"/>
          <w:szCs w:val="24"/>
        </w:rPr>
        <w:t xml:space="preserve"> press</w:t>
      </w:r>
      <w:r w:rsidR="00B87BF5" w:rsidRPr="004C0EBD">
        <w:rPr>
          <w:rFonts w:ascii="Times New Roman" w:hAnsi="Times New Roman" w:cs="Times New Roman"/>
          <w:sz w:val="24"/>
          <w:szCs w:val="24"/>
        </w:rPr>
        <w:t>es</w:t>
      </w:r>
      <w:r w:rsidR="0035073A" w:rsidRPr="004C0EBD">
        <w:rPr>
          <w:rFonts w:ascii="Times New Roman" w:hAnsi="Times New Roman" w:cs="Times New Roman"/>
          <w:sz w:val="24"/>
          <w:szCs w:val="24"/>
        </w:rPr>
        <w:t xml:space="preserve"> </w:t>
      </w:r>
      <w:r w:rsidR="0035073A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(</w:t>
      </w:r>
      <w:r w:rsidR="0035073A" w:rsidRPr="004C0EBD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Y or y</w:t>
      </w:r>
      <w:r w:rsidR="00A6227B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), the user </w:t>
      </w:r>
      <w:r w:rsidR="00B87BF5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will return to main menu, then if the </w:t>
      </w:r>
      <w:r w:rsidR="000B277C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user presses</w:t>
      </w:r>
      <w:r w:rsidR="0035073A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(</w:t>
      </w:r>
      <w:r w:rsidR="0035073A" w:rsidRPr="004C0EBD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N or n</w:t>
      </w:r>
      <w:r w:rsidR="00C958E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), the</w:t>
      </w:r>
      <w:r w:rsidR="00A6227B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user</w:t>
      </w:r>
      <w:r w:rsidR="0035073A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will exit the program.</w:t>
      </w:r>
    </w:p>
    <w:p w14:paraId="04A673E7" w14:textId="77777777" w:rsidR="0035073A" w:rsidRPr="004C0EBD" w:rsidRDefault="0035073A" w:rsidP="00DC2915">
      <w:pPr>
        <w:rPr>
          <w:rFonts w:ascii="Times New Roman" w:hAnsi="Times New Roman" w:cs="Times New Roman"/>
          <w:b/>
          <w:sz w:val="24"/>
          <w:szCs w:val="24"/>
        </w:rPr>
      </w:pPr>
    </w:p>
    <w:p w14:paraId="00B91FE4" w14:textId="77777777" w:rsidR="00DC2915" w:rsidRPr="004C0EBD" w:rsidRDefault="00DC2915">
      <w:pP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</w:p>
    <w:p w14:paraId="59091F6E" w14:textId="77777777" w:rsidR="00DD6EE4" w:rsidRPr="004C0EBD" w:rsidRDefault="00DC2915" w:rsidP="0035073A">
      <w:p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If we enter the correct</w:t>
      </w:r>
      <w:r w:rsidRPr="004C0EBD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 xml:space="preserve"> Roll Number</w:t>
      </w:r>
      <w:r w:rsidR="00DD6EE4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, the program will display all the courses that the student has registration.</w:t>
      </w:r>
    </w:p>
    <w:p w14:paraId="4E07A23E" w14:textId="77777777" w:rsidR="00DD6EE4" w:rsidRPr="004C0EBD" w:rsidRDefault="00DD6EE4" w:rsidP="0035073A">
      <w:p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4C0EBD">
        <w:rPr>
          <w:rFonts w:ascii="Times New Roman" w:hAnsi="Times New Roman" w:cs="Times New Roman"/>
          <w:noProof/>
          <w:color w:val="0D0D0D" w:themeColor="text1" w:themeTint="F2"/>
          <w:sz w:val="24"/>
          <w:szCs w:val="24"/>
        </w:rPr>
        <w:drawing>
          <wp:inline distT="0" distB="0" distL="0" distR="0" wp14:anchorId="294A7EF7" wp14:editId="29F5939D">
            <wp:extent cx="4388055" cy="24669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(120)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5180" cy="2470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</w:p>
    <w:p w14:paraId="15E7FD51" w14:textId="77777777" w:rsidR="00DD6EE4" w:rsidRPr="004C0EBD" w:rsidRDefault="00DD6EE4" w:rsidP="0035073A">
      <w:p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</w:p>
    <w:p w14:paraId="7FEDC944" w14:textId="77777777" w:rsidR="004C0EBD" w:rsidRDefault="0035073A">
      <w:pPr>
        <w:rPr>
          <w:rFonts w:ascii="Times New Roman" w:hAnsi="Times New Roman" w:cs="Times New Roman"/>
          <w:sz w:val="24"/>
          <w:szCs w:val="24"/>
        </w:rPr>
      </w:pPr>
      <w:r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lastRenderedPageBreak/>
        <w:t xml:space="preserve"> </w:t>
      </w:r>
      <w:r w:rsidR="00DD6EE4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Then, the program asks whether we want to a </w:t>
      </w:r>
      <w:r w:rsidR="000B277C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search</w:t>
      </w:r>
      <w:r w:rsidR="00DD6EE4" w:rsidRPr="004C0EBD">
        <w:rPr>
          <w:rFonts w:ascii="Times New Roman" w:hAnsi="Times New Roman" w:cs="Times New Roman"/>
          <w:sz w:val="24"/>
          <w:szCs w:val="24"/>
        </w:rPr>
        <w:t xml:space="preserve"> another student record. I</w:t>
      </w:r>
      <w:r w:rsidR="00B87BF5" w:rsidRPr="004C0EBD">
        <w:rPr>
          <w:rFonts w:ascii="Times New Roman" w:hAnsi="Times New Roman" w:cs="Times New Roman"/>
          <w:sz w:val="24"/>
          <w:szCs w:val="24"/>
        </w:rPr>
        <w:t xml:space="preserve">f the user presses </w:t>
      </w:r>
      <w:r w:rsidR="00DD6EE4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(</w:t>
      </w:r>
      <w:r w:rsidR="00DD6EE4" w:rsidRPr="004C0EBD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Y or y</w:t>
      </w:r>
      <w:r w:rsidR="00DD6EE4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)</w:t>
      </w:r>
      <w:r w:rsidR="00B87BF5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, </w:t>
      </w:r>
      <w:r w:rsidR="00DD6EE4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the</w:t>
      </w:r>
      <w:r w:rsidR="00B87BF5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program will</w:t>
      </w:r>
      <w:r w:rsidR="00DD6EE4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search for the data. I</w:t>
      </w:r>
      <w:r w:rsidR="00B87BF5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f th</w:t>
      </w:r>
      <w:r w:rsidR="00DD6EE4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e </w:t>
      </w:r>
      <w:r w:rsidR="00B87BF5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user </w:t>
      </w:r>
      <w:r w:rsidR="00DD6EE4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press</w:t>
      </w:r>
      <w:r w:rsidR="00B87BF5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es</w:t>
      </w:r>
      <w:r w:rsidR="00DD6EE4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(</w:t>
      </w:r>
      <w:r w:rsidR="00DD6EE4" w:rsidRPr="004C0EBD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N or n</w:t>
      </w:r>
      <w:r w:rsidR="00DD6EE4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), </w:t>
      </w:r>
      <w:r w:rsidR="00DD6EE4" w:rsidRPr="004C0EBD">
        <w:rPr>
          <w:rFonts w:ascii="Times New Roman" w:hAnsi="Times New Roman" w:cs="Times New Roman"/>
          <w:sz w:val="24"/>
          <w:szCs w:val="24"/>
        </w:rPr>
        <w:t>the program would give</w:t>
      </w:r>
      <w:r w:rsidR="00DD6EE4" w:rsidRPr="004C0EB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D6EE4" w:rsidRPr="004C0EBD">
        <w:rPr>
          <w:rFonts w:ascii="Times New Roman" w:hAnsi="Times New Roman" w:cs="Times New Roman"/>
          <w:sz w:val="24"/>
          <w:szCs w:val="24"/>
        </w:rPr>
        <w:t>us two options</w:t>
      </w:r>
      <w:r w:rsidR="004C0EBD">
        <w:rPr>
          <w:rFonts w:ascii="Times New Roman" w:hAnsi="Times New Roman" w:cs="Times New Roman"/>
          <w:sz w:val="24"/>
          <w:szCs w:val="24"/>
        </w:rPr>
        <w:t>.</w:t>
      </w:r>
    </w:p>
    <w:p w14:paraId="604F226C" w14:textId="77777777" w:rsidR="00DC2915" w:rsidRPr="004C0EBD" w:rsidRDefault="00DD6EE4">
      <w:p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(</w:t>
      </w:r>
      <w:r w:rsidRPr="004C0EBD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Y or y</w:t>
      </w:r>
      <w:r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) </w:t>
      </w:r>
      <w:r w:rsidRPr="004C0EBD">
        <w:rPr>
          <w:rFonts w:ascii="Times New Roman" w:hAnsi="Times New Roman" w:cs="Times New Roman"/>
          <w:sz w:val="24"/>
          <w:szCs w:val="24"/>
        </w:rPr>
        <w:t xml:space="preserve">or </w:t>
      </w:r>
      <w:r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(</w:t>
      </w:r>
      <w:r w:rsidRPr="004C0EBD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N or n</w:t>
      </w:r>
      <w:r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) </w:t>
      </w:r>
      <w:r w:rsidRPr="004C0EBD">
        <w:rPr>
          <w:rFonts w:ascii="Times New Roman" w:hAnsi="Times New Roman" w:cs="Times New Roman"/>
          <w:sz w:val="24"/>
          <w:szCs w:val="24"/>
        </w:rPr>
        <w:t>wheth</w:t>
      </w:r>
      <w:r w:rsidR="00B87BF5" w:rsidRPr="004C0EBD">
        <w:rPr>
          <w:rFonts w:ascii="Times New Roman" w:hAnsi="Times New Roman" w:cs="Times New Roman"/>
          <w:sz w:val="24"/>
          <w:szCs w:val="24"/>
        </w:rPr>
        <w:t>er to return to main menu. If the user</w:t>
      </w:r>
      <w:r w:rsidRPr="004C0EBD">
        <w:rPr>
          <w:rFonts w:ascii="Times New Roman" w:hAnsi="Times New Roman" w:cs="Times New Roman"/>
          <w:sz w:val="24"/>
          <w:szCs w:val="24"/>
        </w:rPr>
        <w:t xml:space="preserve"> press</w:t>
      </w:r>
      <w:r w:rsidR="00B87BF5" w:rsidRPr="004C0EBD">
        <w:rPr>
          <w:rFonts w:ascii="Times New Roman" w:hAnsi="Times New Roman" w:cs="Times New Roman"/>
          <w:sz w:val="24"/>
          <w:szCs w:val="24"/>
        </w:rPr>
        <w:t>es</w:t>
      </w:r>
      <w:r w:rsidRPr="004C0EBD">
        <w:rPr>
          <w:rFonts w:ascii="Times New Roman" w:hAnsi="Times New Roman" w:cs="Times New Roman"/>
          <w:sz w:val="24"/>
          <w:szCs w:val="24"/>
        </w:rPr>
        <w:t xml:space="preserve"> </w:t>
      </w:r>
      <w:r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(</w:t>
      </w:r>
      <w:r w:rsidRPr="004C0EBD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Y or y</w:t>
      </w:r>
      <w:r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)</w:t>
      </w:r>
      <w:r w:rsidR="00F32A99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, the user </w:t>
      </w:r>
      <w:r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will </w:t>
      </w:r>
      <w:r w:rsidR="00F32A99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return to main menu. If the</w:t>
      </w:r>
      <w:r w:rsidR="00B87BF5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user</w:t>
      </w:r>
      <w:r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press</w:t>
      </w:r>
      <w:r w:rsidR="00B87BF5"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es</w:t>
      </w:r>
      <w:r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(</w:t>
      </w:r>
      <w:r w:rsidRPr="004C0EBD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N or n</w:t>
      </w:r>
      <w:r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)</w:t>
      </w:r>
      <w:r w:rsidR="00F32A99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, the user</w:t>
      </w:r>
      <w:r w:rsidRPr="004C0EB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exit the program.</w:t>
      </w:r>
    </w:p>
    <w:p w14:paraId="56E878A7" w14:textId="77777777" w:rsidR="008A1BA5" w:rsidRPr="004C0EBD" w:rsidRDefault="00812F04">
      <w:pPr>
        <w:rPr>
          <w:rFonts w:ascii="Times New Roman" w:hAnsi="Times New Roman" w:cs="Times New Roman"/>
          <w:color w:val="0D0D0D" w:themeColor="text1" w:themeTint="F2"/>
          <w:sz w:val="56"/>
          <w:szCs w:val="56"/>
        </w:rPr>
      </w:pPr>
      <w:bookmarkStart w:id="0" w:name="_GoBack"/>
      <w:bookmarkEnd w:id="0"/>
      <w:r w:rsidRPr="004C0EBD">
        <w:rPr>
          <w:rFonts w:ascii="Times New Roman" w:hAnsi="Times New Roman" w:cs="Times New Roman"/>
          <w:b/>
          <w:color w:val="0D0D0D" w:themeColor="text1" w:themeTint="F2"/>
          <w:sz w:val="56"/>
          <w:szCs w:val="56"/>
        </w:rPr>
        <w:br w:type="page"/>
      </w:r>
    </w:p>
    <w:p w14:paraId="2F697C54" w14:textId="77777777" w:rsidR="001F39BD" w:rsidRPr="004C0EBD" w:rsidRDefault="008A1BA5" w:rsidP="004C0EBD">
      <w:pPr>
        <w:pStyle w:val="Signature"/>
        <w:ind w:left="720"/>
        <w:jc w:val="center"/>
        <w:rPr>
          <w:rFonts w:ascii="Times New Roman" w:hAnsi="Times New Roman" w:cs="Times New Roman"/>
          <w:b/>
          <w:color w:val="0D0D0D" w:themeColor="text1" w:themeTint="F2"/>
          <w:sz w:val="56"/>
          <w:szCs w:val="56"/>
        </w:rPr>
      </w:pPr>
      <w:r w:rsidRPr="004C0EBD">
        <w:rPr>
          <w:rFonts w:ascii="Times New Roman" w:hAnsi="Times New Roman" w:cs="Times New Roman"/>
          <w:b/>
          <w:color w:val="0D0D0D" w:themeColor="text1" w:themeTint="F2"/>
          <w:sz w:val="56"/>
          <w:szCs w:val="56"/>
        </w:rPr>
        <w:lastRenderedPageBreak/>
        <w:t>EXIT</w:t>
      </w:r>
    </w:p>
    <w:p w14:paraId="7CD37E4D" w14:textId="77777777" w:rsidR="00917FAD" w:rsidRPr="004C0EBD" w:rsidRDefault="00917FAD" w:rsidP="00917FAD">
      <w:pPr>
        <w:pStyle w:val="Signature"/>
        <w:ind w:left="720"/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</w:p>
    <w:p w14:paraId="58A13D5E" w14:textId="7A885E05" w:rsidR="006129DB" w:rsidRPr="004C0EBD" w:rsidRDefault="00917FAD" w:rsidP="00917FAD">
      <w:pPr>
        <w:rPr>
          <w:rFonts w:ascii="Times New Roman" w:hAnsi="Times New Roman" w:cs="Times New Roman"/>
          <w:b/>
          <w:sz w:val="24"/>
          <w:szCs w:val="24"/>
        </w:rPr>
      </w:pPr>
      <w:r w:rsidRPr="004C0EBD">
        <w:rPr>
          <w:rFonts w:ascii="Times New Roman" w:hAnsi="Times New Roman" w:cs="Times New Roman"/>
          <w:sz w:val="24"/>
          <w:szCs w:val="24"/>
        </w:rPr>
        <w:t>If the user enter</w:t>
      </w:r>
      <w:r w:rsidR="00B87BF5" w:rsidRPr="004C0EBD">
        <w:rPr>
          <w:rFonts w:ascii="Times New Roman" w:hAnsi="Times New Roman" w:cs="Times New Roman"/>
          <w:sz w:val="24"/>
          <w:szCs w:val="24"/>
        </w:rPr>
        <w:t>s</w:t>
      </w:r>
      <w:r w:rsidRPr="004C0EBD">
        <w:rPr>
          <w:rFonts w:ascii="Times New Roman" w:hAnsi="Times New Roman" w:cs="Times New Roman"/>
          <w:sz w:val="24"/>
          <w:szCs w:val="24"/>
        </w:rPr>
        <w:t xml:space="preserve"> the </w:t>
      </w:r>
      <w:r w:rsidRPr="004C0EBD">
        <w:rPr>
          <w:rFonts w:ascii="Times New Roman" w:hAnsi="Times New Roman" w:cs="Times New Roman"/>
          <w:b/>
          <w:sz w:val="24"/>
          <w:szCs w:val="24"/>
        </w:rPr>
        <w:t>0</w:t>
      </w:r>
      <w:r w:rsidR="00DD6EE4" w:rsidRPr="004C0EBD">
        <w:rPr>
          <w:rFonts w:ascii="Times New Roman" w:hAnsi="Times New Roman" w:cs="Times New Roman"/>
          <w:sz w:val="24"/>
          <w:szCs w:val="24"/>
        </w:rPr>
        <w:t xml:space="preserve">, </w:t>
      </w:r>
      <w:r w:rsidRPr="004C0EBD">
        <w:rPr>
          <w:rFonts w:ascii="Times New Roman" w:hAnsi="Times New Roman" w:cs="Times New Roman"/>
          <w:sz w:val="24"/>
          <w:szCs w:val="24"/>
        </w:rPr>
        <w:t xml:space="preserve">the user will enter the </w:t>
      </w:r>
      <w:r w:rsidRPr="004C0EBD">
        <w:rPr>
          <w:rFonts w:ascii="Times New Roman" w:hAnsi="Times New Roman" w:cs="Times New Roman"/>
          <w:b/>
          <w:sz w:val="24"/>
          <w:szCs w:val="24"/>
        </w:rPr>
        <w:t>EXIT</w:t>
      </w:r>
      <w:r w:rsidRPr="004C0EBD">
        <w:rPr>
          <w:rFonts w:ascii="Times New Roman" w:hAnsi="Times New Roman" w:cs="Times New Roman"/>
          <w:sz w:val="24"/>
          <w:szCs w:val="24"/>
        </w:rPr>
        <w:t xml:space="preserve"> of the program and user will see the names of students that created the entire program </w:t>
      </w:r>
      <w:r w:rsidRPr="004C0EBD">
        <w:rPr>
          <w:rFonts w:ascii="Times New Roman" w:hAnsi="Times New Roman" w:cs="Times New Roman"/>
          <w:b/>
          <w:sz w:val="24"/>
          <w:szCs w:val="24"/>
        </w:rPr>
        <w:t>STUDENT MANAGEMENT SYSTEM.</w:t>
      </w:r>
    </w:p>
    <w:p w14:paraId="3CBC207B" w14:textId="77777777" w:rsidR="00917FAD" w:rsidRPr="00917FAD" w:rsidRDefault="00DD6EE4" w:rsidP="00917FAD">
      <w:pPr>
        <w:rPr>
          <w:b/>
          <w:sz w:val="24"/>
          <w:szCs w:val="24"/>
        </w:rPr>
      </w:pPr>
      <w:r>
        <w:rPr>
          <w:b/>
          <w:noProof/>
          <w:color w:val="0D0D0D" w:themeColor="text1" w:themeTint="F2"/>
          <w:sz w:val="56"/>
          <w:szCs w:val="56"/>
        </w:rPr>
        <w:drawing>
          <wp:inline distT="0" distB="0" distL="0" distR="0" wp14:anchorId="4D2CA542" wp14:editId="44CCA9CC">
            <wp:extent cx="4400550" cy="2473999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96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720" cy="248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7FAD" w:rsidRPr="00917FAD">
      <w:footerReference w:type="default" r:id="rId30"/>
      <w:pgSz w:w="12240" w:h="15840" w:code="1"/>
      <w:pgMar w:top="1080" w:right="1080" w:bottom="1080" w:left="1080" w:header="720" w:footer="113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BF9FFB" w14:textId="77777777" w:rsidR="008F620D" w:rsidRDefault="008F620D">
      <w:r>
        <w:separator/>
      </w:r>
    </w:p>
  </w:endnote>
  <w:endnote w:type="continuationSeparator" w:id="0">
    <w:p w14:paraId="540BB105" w14:textId="77777777" w:rsidR="008F620D" w:rsidRDefault="008F62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altName w:val="ＭＳ Ｐゴシック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MS PMincho">
    <w:charset w:val="80"/>
    <w:family w:val="roman"/>
    <w:pitch w:val="variable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b/>
        <w:sz w:val="48"/>
        <w:szCs w:val="48"/>
      </w:rPr>
      <w:id w:val="1646082459"/>
      <w:docPartObj>
        <w:docPartGallery w:val="Page Numbers (Bottom of Page)"/>
        <w:docPartUnique/>
      </w:docPartObj>
    </w:sdtPr>
    <w:sdtEndPr/>
    <w:sdtContent>
      <w:p w14:paraId="0A39C556" w14:textId="77777777" w:rsidR="007D42FE" w:rsidRPr="001B3C46" w:rsidRDefault="00B531E2" w:rsidP="001B3C46">
        <w:pPr>
          <w:pStyle w:val="Footer"/>
          <w:jc w:val="right"/>
          <w:rPr>
            <w:b/>
            <w:sz w:val="48"/>
            <w:szCs w:val="48"/>
          </w:rPr>
        </w:pPr>
        <w:r w:rsidRPr="00B531E2">
          <w:rPr>
            <w:b/>
            <w:noProof/>
            <w:sz w:val="48"/>
            <w:szCs w:val="4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57F0D6A4" wp14:editId="4D6747E4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top</wp:align>
                  </wp:positionV>
                  <wp:extent cx="762000" cy="895350"/>
                  <wp:effectExtent l="0" t="0" r="0" b="0"/>
                  <wp:wrapNone/>
                  <wp:docPr id="9" name="Rectangle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1709992740"/>
                                <w:docPartObj>
                                  <w:docPartGallery w:val="Page Numbers (Margins)"/>
                                  <w:docPartUnique/>
                                </w:docPartObj>
                              </w:sdtPr>
                              <w:sdtEndPr/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id w:val="-1904517296"/>
                                    <w:docPartObj>
                                      <w:docPartGallery w:val="Page Numbers (Margins)"/>
                                      <w:docPartUnique/>
                                    </w:docPartObj>
                                  </w:sdtPr>
                                  <w:sdtEndPr/>
                                  <w:sdtContent>
                                    <w:p w14:paraId="0E3DC867" w14:textId="77777777" w:rsidR="00B531E2" w:rsidRDefault="00B531E2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4"/>
                                        </w:rPr>
                                      </w:pPr>
                                      <w:r>
                                        <w:rPr>
                                          <w:rFonts w:cs="Times New Roman"/>
                                          <w:sz w:val="22"/>
                                          <w:szCs w:val="22"/>
                                        </w:rPr>
                                        <w:fldChar w:fldCharType="begin"/>
                                      </w:r>
                                      <w:r>
                                        <w:instrText xml:space="preserve"> PAGE   \* MERGEFORMAT </w:instrText>
                                      </w:r>
                                      <w:r>
                                        <w:rPr>
                                          <w:rFonts w:cs="Times New Roman"/>
                                          <w:sz w:val="22"/>
                                          <w:szCs w:val="22"/>
                                        </w:rPr>
                                        <w:fldChar w:fldCharType="separate"/>
                                      </w:r>
                                      <w:r w:rsidR="00A6227B" w:rsidRPr="00A6227B">
                                        <w:rPr>
                                          <w:rFonts w:asciiTheme="majorHAnsi" w:eastAsiaTheme="majorEastAsia" w:hAnsiTheme="majorHAnsi" w:cstheme="majorBidi"/>
                                          <w:noProof/>
                                          <w:sz w:val="48"/>
                                          <w:szCs w:val="48"/>
                                        </w:rPr>
                                        <w:t>17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noProof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57F0D6A4" id="Rectangle 9" o:spid="_x0000_s1026" style="position:absolute;left:0;text-align:left;margin-left:0;margin-top:0;width:60pt;height:70.5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1709992740"/>
                          <w:docPartObj>
                            <w:docPartGallery w:val="Page Numbers (Margins)"/>
                            <w:docPartUnique/>
                          </w:docPartObj>
                        </w:sdtPr>
                        <w:sdtEndPr/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id w:val="-1904517296"/>
                              <w:docPartObj>
                                <w:docPartGallery w:val="Page Numbers (Margins)"/>
                                <w:docPartUnique/>
                              </w:docPartObj>
                            </w:sdtPr>
                            <w:sdtEndPr/>
                            <w:sdtContent>
                              <w:p w14:paraId="0E3DC867" w14:textId="77777777" w:rsidR="00B531E2" w:rsidRDefault="00B531E2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4"/>
                                  </w:rPr>
                                </w:pPr>
                                <w:r>
                                  <w:rPr>
                                    <w:rFonts w:cs="Times New Roman"/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 xml:space="preserve"> PAGE   \* MERGEFORMAT </w:instrText>
                                </w:r>
                                <w:r>
                                  <w:rPr>
                                    <w:rFonts w:cs="Times New Roman"/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 w:rsidR="00A6227B" w:rsidRPr="00A6227B"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sz w:val="48"/>
                                    <w:szCs w:val="48"/>
                                  </w:rPr>
                                  <w:t>17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594810" w14:textId="77777777" w:rsidR="008F620D" w:rsidRDefault="008F620D">
      <w:r>
        <w:separator/>
      </w:r>
    </w:p>
  </w:footnote>
  <w:footnote w:type="continuationSeparator" w:id="0">
    <w:p w14:paraId="2367AB07" w14:textId="77777777" w:rsidR="008F620D" w:rsidRDefault="008F62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3D9A877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5DC3FF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BA90965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6A7A68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594ABD7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276BAC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F8C30B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B5BEA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B56BC6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40D809C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6120DA7"/>
    <w:multiLevelType w:val="hybridMultilevel"/>
    <w:tmpl w:val="C44AC6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C3F09ED"/>
    <w:multiLevelType w:val="multilevel"/>
    <w:tmpl w:val="CD40BF9A"/>
    <w:styleLink w:val="BulletedList"/>
    <w:lvl w:ilvl="0">
      <w:start w:val="1"/>
      <w:numFmt w:val="bullet"/>
      <w:pStyle w:val="Bullet1"/>
      <w:lvlText w:val=""/>
      <w:lvlJc w:val="left"/>
      <w:pPr>
        <w:ind w:left="245" w:hanging="245"/>
      </w:pPr>
      <w:rPr>
        <w:rFonts w:ascii="Wingdings 2" w:hAnsi="Wingdings 2" w:hint="default"/>
        <w:color w:val="DDDDDD" w:themeColor="accent1"/>
        <w:sz w:val="16"/>
      </w:rPr>
    </w:lvl>
    <w:lvl w:ilvl="1">
      <w:start w:val="1"/>
      <w:numFmt w:val="bullet"/>
      <w:pStyle w:val="Bullet2"/>
      <w:lvlText w:val=""/>
      <w:lvlJc w:val="left"/>
      <w:pPr>
        <w:ind w:left="490" w:hanging="245"/>
      </w:pPr>
      <w:rPr>
        <w:rFonts w:ascii="Symbol" w:hAnsi="Symbol" w:hint="default"/>
        <w:color w:val="DDDDDD" w:themeColor="accent1"/>
        <w:sz w:val="18"/>
      </w:rPr>
    </w:lvl>
    <w:lvl w:ilvl="2">
      <w:start w:val="1"/>
      <w:numFmt w:val="bullet"/>
      <w:lvlText w:val=""/>
      <w:lvlJc w:val="left"/>
      <w:pPr>
        <w:ind w:left="735" w:hanging="245"/>
      </w:pPr>
      <w:rPr>
        <w:rFonts w:ascii="Symbol" w:hAnsi="Symbol" w:hint="default"/>
        <w:color w:val="DDDDDD" w:themeColor="accent1"/>
        <w:sz w:val="18"/>
      </w:rPr>
    </w:lvl>
    <w:lvl w:ilvl="3">
      <w:start w:val="1"/>
      <w:numFmt w:val="bullet"/>
      <w:lvlText w:val=""/>
      <w:lvlJc w:val="left"/>
      <w:pPr>
        <w:ind w:left="980" w:hanging="245"/>
      </w:pPr>
      <w:rPr>
        <w:rFonts w:ascii="Symbol" w:hAnsi="Symbol" w:hint="default"/>
        <w:color w:val="A5A5A5" w:themeColor="accent1" w:themeShade="BF"/>
        <w:sz w:val="12"/>
      </w:rPr>
    </w:lvl>
    <w:lvl w:ilvl="4">
      <w:start w:val="1"/>
      <w:numFmt w:val="bullet"/>
      <w:lvlText w:val=""/>
      <w:lvlJc w:val="left"/>
      <w:pPr>
        <w:ind w:left="1225" w:hanging="245"/>
      </w:pPr>
      <w:rPr>
        <w:rFonts w:ascii="Symbol" w:hAnsi="Symbol" w:hint="default"/>
        <w:color w:val="A5A5A5" w:themeColor="accent1" w:themeShade="BF"/>
        <w:sz w:val="12"/>
      </w:rPr>
    </w:lvl>
    <w:lvl w:ilvl="5">
      <w:start w:val="1"/>
      <w:numFmt w:val="bullet"/>
      <w:lvlText w:val=""/>
      <w:lvlJc w:val="left"/>
      <w:pPr>
        <w:ind w:left="1470" w:hanging="245"/>
      </w:pPr>
      <w:rPr>
        <w:rFonts w:ascii="Symbol" w:hAnsi="Symbol" w:hint="default"/>
        <w:color w:val="4D4D4D" w:themeColor="accent6"/>
        <w:sz w:val="12"/>
      </w:rPr>
    </w:lvl>
    <w:lvl w:ilvl="6">
      <w:start w:val="1"/>
      <w:numFmt w:val="bullet"/>
      <w:lvlText w:val=""/>
      <w:lvlJc w:val="left"/>
      <w:pPr>
        <w:ind w:left="1715" w:hanging="245"/>
      </w:pPr>
      <w:rPr>
        <w:rFonts w:ascii="Symbol" w:hAnsi="Symbol" w:hint="default"/>
        <w:color w:val="4D4D4D" w:themeColor="accent6"/>
        <w:sz w:val="12"/>
      </w:rPr>
    </w:lvl>
    <w:lvl w:ilvl="7">
      <w:start w:val="1"/>
      <w:numFmt w:val="bullet"/>
      <w:lvlText w:val=""/>
      <w:lvlJc w:val="left"/>
      <w:pPr>
        <w:ind w:left="1960" w:hanging="245"/>
      </w:pPr>
      <w:rPr>
        <w:rFonts w:ascii="Symbol" w:hAnsi="Symbol" w:hint="default"/>
        <w:color w:val="4D4D4D" w:themeColor="accent6"/>
        <w:sz w:val="12"/>
      </w:rPr>
    </w:lvl>
    <w:lvl w:ilvl="8">
      <w:start w:val="1"/>
      <w:numFmt w:val="bullet"/>
      <w:lvlText w:val=""/>
      <w:lvlJc w:val="left"/>
      <w:pPr>
        <w:ind w:left="2205" w:hanging="245"/>
      </w:pPr>
      <w:rPr>
        <w:rFonts w:ascii="Symbol" w:hAnsi="Symbol" w:hint="default"/>
        <w:color w:val="4D4D4D" w:themeColor="accent6"/>
        <w:sz w:val="12"/>
      </w:rPr>
    </w:lvl>
  </w:abstractNum>
  <w:abstractNum w:abstractNumId="12" w15:restartNumberingAfterBreak="0">
    <w:nsid w:val="184F35D5"/>
    <w:multiLevelType w:val="hybridMultilevel"/>
    <w:tmpl w:val="DE9CB4D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97E3499"/>
    <w:multiLevelType w:val="multilevel"/>
    <w:tmpl w:val="85C08436"/>
    <w:styleLink w:val="NumberedList"/>
    <w:lvl w:ilvl="0">
      <w:start w:val="1"/>
      <w:numFmt w:val="decimal"/>
      <w:lvlText w:val="%1)"/>
      <w:lvlJc w:val="left"/>
      <w:pPr>
        <w:ind w:left="288" w:hanging="288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576" w:hanging="288"/>
      </w:pPr>
      <w:rPr>
        <w:rFonts w:hint="default"/>
        <w:color w:val="000000" w:themeColor="text2"/>
      </w:rPr>
    </w:lvl>
    <w:lvl w:ilvl="2">
      <w:start w:val="1"/>
      <w:numFmt w:val="lowerRoman"/>
      <w:lvlText w:val="%3)"/>
      <w:lvlJc w:val="left"/>
      <w:pPr>
        <w:ind w:left="864" w:hanging="288"/>
      </w:pPr>
      <w:rPr>
        <w:rFonts w:hint="default"/>
        <w:color w:val="000000" w:themeColor="text2"/>
      </w:rPr>
    </w:lvl>
    <w:lvl w:ilvl="3">
      <w:start w:val="1"/>
      <w:numFmt w:val="decimal"/>
      <w:lvlText w:val="(%4)"/>
      <w:lvlJc w:val="left"/>
      <w:pPr>
        <w:ind w:left="1152" w:hanging="288"/>
      </w:pPr>
      <w:rPr>
        <w:rFonts w:hint="default"/>
        <w:color w:val="000000" w:themeColor="text2"/>
      </w:rPr>
    </w:lvl>
    <w:lvl w:ilvl="4">
      <w:start w:val="1"/>
      <w:numFmt w:val="lowerLetter"/>
      <w:lvlText w:val="(%5)"/>
      <w:lvlJc w:val="left"/>
      <w:pPr>
        <w:ind w:left="1440" w:hanging="288"/>
      </w:pPr>
      <w:rPr>
        <w:rFonts w:hint="default"/>
        <w:color w:val="000000" w:themeColor="text2"/>
      </w:rPr>
    </w:lvl>
    <w:lvl w:ilvl="5">
      <w:start w:val="1"/>
      <w:numFmt w:val="lowerRoman"/>
      <w:lvlText w:val="(%6)"/>
      <w:lvlJc w:val="left"/>
      <w:pPr>
        <w:ind w:left="1728" w:hanging="288"/>
      </w:pPr>
      <w:rPr>
        <w:rFonts w:hint="default"/>
        <w:color w:val="000000" w:themeColor="text2"/>
      </w:rPr>
    </w:lvl>
    <w:lvl w:ilvl="6">
      <w:start w:val="1"/>
      <w:numFmt w:val="decimal"/>
      <w:lvlText w:val="%7."/>
      <w:lvlJc w:val="left"/>
      <w:pPr>
        <w:ind w:left="2016" w:hanging="288"/>
      </w:pPr>
      <w:rPr>
        <w:rFonts w:hint="default"/>
        <w:color w:val="000000" w:themeColor="text2"/>
      </w:rPr>
    </w:lvl>
    <w:lvl w:ilvl="7">
      <w:start w:val="1"/>
      <w:numFmt w:val="lowerLetter"/>
      <w:lvlText w:val="%8."/>
      <w:lvlJc w:val="left"/>
      <w:pPr>
        <w:ind w:left="2304" w:hanging="288"/>
      </w:pPr>
      <w:rPr>
        <w:rFonts w:hint="default"/>
        <w:color w:val="000000" w:themeColor="text2"/>
      </w:rPr>
    </w:lvl>
    <w:lvl w:ilvl="8">
      <w:start w:val="1"/>
      <w:numFmt w:val="lowerRoman"/>
      <w:lvlText w:val="%9."/>
      <w:lvlJc w:val="left"/>
      <w:pPr>
        <w:ind w:left="2592" w:hanging="288"/>
      </w:pPr>
      <w:rPr>
        <w:rFonts w:hint="default"/>
        <w:color w:val="000000" w:themeColor="text2"/>
      </w:rPr>
    </w:lvl>
  </w:abstractNum>
  <w:abstractNum w:abstractNumId="14" w15:restartNumberingAfterBreak="0">
    <w:nsid w:val="2FFE6BB2"/>
    <w:multiLevelType w:val="hybridMultilevel"/>
    <w:tmpl w:val="C2EEB3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0730A8B"/>
    <w:multiLevelType w:val="hybridMultilevel"/>
    <w:tmpl w:val="07CED1D4"/>
    <w:lvl w:ilvl="0" w:tplc="3DEABB08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color w:val="DDDDDD" w:themeColor="accent1"/>
        <w:sz w:val="2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5DE55195"/>
    <w:multiLevelType w:val="hybridMultilevel"/>
    <w:tmpl w:val="34C4CD2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FFD3532"/>
    <w:multiLevelType w:val="hybridMultilevel"/>
    <w:tmpl w:val="F0CEC9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1"/>
  </w:num>
  <w:num w:numId="3">
    <w:abstractNumId w:val="13"/>
  </w:num>
  <w:num w:numId="4">
    <w:abstractNumId w:val="9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3"/>
  </w:num>
  <w:num w:numId="15">
    <w:abstractNumId w:val="11"/>
  </w:num>
  <w:num w:numId="16">
    <w:abstractNumId w:val="11"/>
  </w:num>
  <w:num w:numId="17">
    <w:abstractNumId w:val="11"/>
  </w:num>
  <w:num w:numId="18">
    <w:abstractNumId w:val="11"/>
  </w:num>
  <w:num w:numId="19">
    <w:abstractNumId w:val="13"/>
  </w:num>
  <w:num w:numId="20">
    <w:abstractNumId w:val="11"/>
  </w:num>
  <w:num w:numId="21">
    <w:abstractNumId w:val="11"/>
  </w:num>
  <w:num w:numId="22">
    <w:abstractNumId w:val="11"/>
  </w:num>
  <w:num w:numId="23">
    <w:abstractNumId w:val="13"/>
  </w:num>
  <w:num w:numId="24">
    <w:abstractNumId w:val="17"/>
  </w:num>
  <w:num w:numId="25">
    <w:abstractNumId w:val="10"/>
  </w:num>
  <w:num w:numId="26">
    <w:abstractNumId w:val="14"/>
  </w:num>
  <w:num w:numId="27">
    <w:abstractNumId w:val="16"/>
  </w:num>
  <w:num w:numId="2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hideSpellingErrors/>
  <w:hideGrammaticalErrors/>
  <w:proofState w:spelling="clean" w:grammar="clean"/>
  <w:attachedTemplate r:id="rId1"/>
  <w:defaultTabStop w:val="720"/>
  <w:drawingGridHorizontalSpacing w:val="100"/>
  <w:displayHorizontalDrawingGridEvery w:val="2"/>
  <w:characterSpacingControl w:val="doNotCompress"/>
  <w:hdrShapeDefaults>
    <o:shapedefaults v:ext="edit" spidmax="2049" style="mso-height-percent:900" fillcolor="white">
      <v:fill color="white"/>
      <o:colormru v:ext="edit" colors="#40a6be,#b4dce6,#98cfdc,#ff7d26,#ff9d5b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2CF4"/>
    <w:rsid w:val="00034748"/>
    <w:rsid w:val="00037DF0"/>
    <w:rsid w:val="000B277C"/>
    <w:rsid w:val="000B3797"/>
    <w:rsid w:val="001B3C46"/>
    <w:rsid w:val="001C5BF9"/>
    <w:rsid w:val="001F39BD"/>
    <w:rsid w:val="00205F31"/>
    <w:rsid w:val="00242BDB"/>
    <w:rsid w:val="002866C1"/>
    <w:rsid w:val="00286FB7"/>
    <w:rsid w:val="0035073A"/>
    <w:rsid w:val="003944B7"/>
    <w:rsid w:val="003C6C7E"/>
    <w:rsid w:val="003E06EA"/>
    <w:rsid w:val="00456D03"/>
    <w:rsid w:val="00467C36"/>
    <w:rsid w:val="004C0EBD"/>
    <w:rsid w:val="00524B1E"/>
    <w:rsid w:val="00537410"/>
    <w:rsid w:val="0054275D"/>
    <w:rsid w:val="0057701F"/>
    <w:rsid w:val="0057749A"/>
    <w:rsid w:val="005A6E4F"/>
    <w:rsid w:val="006129DB"/>
    <w:rsid w:val="006A363A"/>
    <w:rsid w:val="006A6E4B"/>
    <w:rsid w:val="007202BD"/>
    <w:rsid w:val="00782EA5"/>
    <w:rsid w:val="007C3FA5"/>
    <w:rsid w:val="007D42FE"/>
    <w:rsid w:val="00812F04"/>
    <w:rsid w:val="00821300"/>
    <w:rsid w:val="008528BF"/>
    <w:rsid w:val="008925E1"/>
    <w:rsid w:val="0089608B"/>
    <w:rsid w:val="008A1BA5"/>
    <w:rsid w:val="008F620D"/>
    <w:rsid w:val="00917FAD"/>
    <w:rsid w:val="00930738"/>
    <w:rsid w:val="00935855"/>
    <w:rsid w:val="00952CF4"/>
    <w:rsid w:val="00987929"/>
    <w:rsid w:val="009A028C"/>
    <w:rsid w:val="009B6DF4"/>
    <w:rsid w:val="009E6AF6"/>
    <w:rsid w:val="00A37595"/>
    <w:rsid w:val="00A50399"/>
    <w:rsid w:val="00A6227B"/>
    <w:rsid w:val="00B22E9F"/>
    <w:rsid w:val="00B531E2"/>
    <w:rsid w:val="00B75EBF"/>
    <w:rsid w:val="00B83627"/>
    <w:rsid w:val="00B87BF5"/>
    <w:rsid w:val="00BF472C"/>
    <w:rsid w:val="00C10D13"/>
    <w:rsid w:val="00C1558F"/>
    <w:rsid w:val="00C229B1"/>
    <w:rsid w:val="00C22A44"/>
    <w:rsid w:val="00C35E6E"/>
    <w:rsid w:val="00C61BC0"/>
    <w:rsid w:val="00C958E3"/>
    <w:rsid w:val="00C964B4"/>
    <w:rsid w:val="00CA2DAE"/>
    <w:rsid w:val="00CC0E8E"/>
    <w:rsid w:val="00CD2917"/>
    <w:rsid w:val="00D051AC"/>
    <w:rsid w:val="00DC087E"/>
    <w:rsid w:val="00DC2915"/>
    <w:rsid w:val="00DD6EE4"/>
    <w:rsid w:val="00E56701"/>
    <w:rsid w:val="00EB1671"/>
    <w:rsid w:val="00EE1456"/>
    <w:rsid w:val="00F32A99"/>
    <w:rsid w:val="00FD7CD6"/>
    <w:rsid w:val="00FF4207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yle="mso-height-percent:900" fillcolor="white">
      <v:fill color="white"/>
      <o:colormru v:ext="edit" colors="#40a6be,#b4dce6,#98cfdc,#ff7d26,#ff9d5b"/>
    </o:shapedefaults>
    <o:shapelayout v:ext="edit">
      <o:idmap v:ext="edit" data="1"/>
    </o:shapelayout>
  </w:shapeDefaults>
  <w:decimalSymbol w:val="."/>
  <w:listSeparator w:val=","/>
  <w14:docId w14:val="6F470B82"/>
  <w15:docId w15:val="{426C4AEC-20F4-4A2E-97FE-B711EE75C5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/>
    <w:lsdException w:name="toc 5" w:semiHidden="1"/>
    <w:lsdException w:name="toc 6" w:semiHidden="1"/>
    <w:lsdException w:name="toc 7" w:semiHidden="1"/>
    <w:lsdException w:name="toc 8" w:semiHidden="1"/>
    <w:lsdException w:name="toc 9" w:semiHidden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iPriority="5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iPriority="4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iPriority="1" w:unhideWhenUsed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Revision" w:semiHidden="1" w:uiPriority="0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41"/>
    <w:lsdException w:name="Medium Grid 1 Accent 1" w:uiPriority="41"/>
    <w:lsdException w:name="Medium Grid 2 Accent 1" w:uiPriority="41"/>
    <w:lsdException w:name="Medium Grid 3 Accent 1" w:uiPriority="41"/>
    <w:lsdException w:name="Dark List Accent 1" w:uiPriority="41"/>
    <w:lsdException w:name="Colorful Shading Accent 1" w:uiPriority="41"/>
    <w:lsdException w:name="Colorful List Accent 1" w:uiPriority="41"/>
    <w:lsdException w:name="Colorful Grid Accent 1" w:uiPriority="41"/>
    <w:lsdException w:name="Light Shading Accent 2" w:uiPriority="42"/>
    <w:lsdException w:name="Light List Accent 2" w:uiPriority="42"/>
    <w:lsdException w:name="Light Grid Accent 2" w:uiPriority="42"/>
    <w:lsdException w:name="Medium Shading 1 Accent 2" w:uiPriority="42"/>
    <w:lsdException w:name="Medium Shading 2 Accent 2" w:uiPriority="42"/>
    <w:lsdException w:name="Medium List 1 Accent 2" w:uiPriority="42"/>
    <w:lsdException w:name="Medium List 2 Accent 2" w:uiPriority="42"/>
    <w:lsdException w:name="Medium Grid 1 Accent 2" w:uiPriority="42"/>
    <w:lsdException w:name="Medium Grid 2 Accent 2" w:uiPriority="42"/>
    <w:lsdException w:name="Medium Grid 3 Accent 2" w:uiPriority="42"/>
    <w:lsdException w:name="Dark List Accent 2" w:uiPriority="42"/>
    <w:lsdException w:name="Colorful Shading Accent 2" w:uiPriority="42"/>
    <w:lsdException w:name="Colorful List Accent 2" w:uiPriority="42"/>
    <w:lsdException w:name="Colorful Grid Accent 2" w:uiPriority="42"/>
    <w:lsdException w:name="Light Shading Accent 3" w:uiPriority="43"/>
    <w:lsdException w:name="Light List Accent 3" w:uiPriority="43"/>
    <w:lsdException w:name="Light Grid Accent 3" w:uiPriority="43"/>
    <w:lsdException w:name="Medium Shading 1 Accent 3" w:uiPriority="43"/>
    <w:lsdException w:name="Medium Shading 2 Accent 3" w:uiPriority="43"/>
    <w:lsdException w:name="Medium List 1 Accent 3" w:uiPriority="43"/>
    <w:lsdException w:name="Medium List 2 Accent 3" w:uiPriority="43"/>
    <w:lsdException w:name="Medium Grid 1 Accent 3" w:uiPriority="43"/>
    <w:lsdException w:name="Medium Grid 2 Accent 3" w:uiPriority="43"/>
    <w:lsdException w:name="Medium Grid 3 Accent 3" w:uiPriority="43"/>
    <w:lsdException w:name="Dark List Accent 3" w:uiPriority="43"/>
    <w:lsdException w:name="Colorful Shading Accent 3" w:uiPriority="43"/>
    <w:lsdException w:name="Colorful List Accent 3" w:uiPriority="43"/>
    <w:lsdException w:name="Colorful Grid Accent 3" w:uiPriority="43"/>
    <w:lsdException w:name="Light Shading Accent 4" w:uiPriority="44"/>
    <w:lsdException w:name="Light List Accent 4" w:uiPriority="44"/>
    <w:lsdException w:name="Light Grid Accent 4" w:uiPriority="44"/>
    <w:lsdException w:name="Medium Shading 1 Accent 4" w:uiPriority="44"/>
    <w:lsdException w:name="Medium Shading 2 Accent 4" w:uiPriority="44"/>
    <w:lsdException w:name="Medium List 1 Accent 4" w:uiPriority="44"/>
    <w:lsdException w:name="Medium List 2 Accent 4" w:uiPriority="44"/>
    <w:lsdException w:name="Medium Grid 1 Accent 4" w:uiPriority="44"/>
    <w:lsdException w:name="Medium Grid 2 Accent 4" w:uiPriority="44"/>
    <w:lsdException w:name="Medium Grid 3 Accent 4" w:uiPriority="44"/>
    <w:lsdException w:name="Dark List Accent 4" w:uiPriority="44"/>
    <w:lsdException w:name="Colorful Shading Accent 4" w:uiPriority="44"/>
    <w:lsdException w:name="Colorful List Accent 4" w:uiPriority="44"/>
    <w:lsdException w:name="Colorful Grid Accent 4" w:uiPriority="44"/>
    <w:lsdException w:name="Light Shading Accent 5" w:uiPriority="45"/>
    <w:lsdException w:name="Light List Accent 5" w:uiPriority="45"/>
    <w:lsdException w:name="Light Grid Accent 5" w:uiPriority="45"/>
    <w:lsdException w:name="Medium Shading 1 Accent 5" w:uiPriority="45"/>
    <w:lsdException w:name="Medium Shading 2 Accent 5" w:uiPriority="45"/>
    <w:lsdException w:name="Medium List 1 Accent 5" w:uiPriority="45"/>
    <w:lsdException w:name="Medium List 2 Accent 5" w:uiPriority="45"/>
    <w:lsdException w:name="Medium Grid 1 Accent 5" w:uiPriority="45"/>
    <w:lsdException w:name="Medium Grid 2 Accent 5" w:uiPriority="45"/>
    <w:lsdException w:name="Medium Grid 3 Accent 5" w:uiPriority="45"/>
    <w:lsdException w:name="Dark List Accent 5" w:uiPriority="45"/>
    <w:lsdException w:name="Colorful Shading Accent 5" w:uiPriority="45"/>
    <w:lsdException w:name="Colorful List Accent 5" w:uiPriority="45"/>
    <w:lsdException w:name="Colorful Grid Accent 5" w:uiPriority="45"/>
    <w:lsdException w:name="Light Shading Accent 6" w:uiPriority="46"/>
    <w:lsdException w:name="Light List Accent 6" w:uiPriority="46"/>
    <w:lsdException w:name="Light Grid Accent 6" w:uiPriority="46"/>
    <w:lsdException w:name="Medium Shading 1 Accent 6" w:uiPriority="46"/>
    <w:lsdException w:name="Medium Shading 2 Accent 6" w:uiPriority="46"/>
    <w:lsdException w:name="Medium List 1 Accent 6" w:uiPriority="46"/>
    <w:lsdException w:name="Medium List 2 Accent 6" w:uiPriority="46"/>
    <w:lsdException w:name="Medium Grid 1 Accent 6" w:uiPriority="46"/>
    <w:lsdException w:name="Medium Grid 2 Accent 6" w:uiPriority="46"/>
    <w:lsdException w:name="Medium Grid 3 Accent 6" w:uiPriority="46"/>
    <w:lsdException w:name="Dark List Accent 6" w:uiPriority="46"/>
    <w:lsdException w:name="Colorful Shading Accent 6" w:uiPriority="46"/>
    <w:lsdException w:name="Colorful List Accent 6" w:uiPriority="46"/>
    <w:lsdException w:name="Colorful Grid Accent 6" w:uiPriority="4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B6DF4"/>
  </w:style>
  <w:style w:type="paragraph" w:styleId="Heading1">
    <w:name w:val="heading 1"/>
    <w:basedOn w:val="Normal"/>
    <w:next w:val="Normal"/>
    <w:link w:val="Heading1Char"/>
    <w:uiPriority w:val="9"/>
    <w:qFormat/>
    <w:rsid w:val="009B6DF4"/>
    <w:pPr>
      <w:pBdr>
        <w:top w:val="single" w:sz="24" w:space="0" w:color="DDDDDD" w:themeColor="accent1"/>
        <w:left w:val="single" w:sz="24" w:space="0" w:color="DDDDDD" w:themeColor="accent1"/>
        <w:bottom w:val="single" w:sz="24" w:space="0" w:color="DDDDDD" w:themeColor="accent1"/>
        <w:right w:val="single" w:sz="24" w:space="0" w:color="DDDDDD" w:themeColor="accent1"/>
      </w:pBdr>
      <w:shd w:val="clear" w:color="auto" w:fill="DDDDDD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6DF4"/>
    <w:pPr>
      <w:pBdr>
        <w:top w:val="single" w:sz="24" w:space="0" w:color="F8F8F8" w:themeColor="accent1" w:themeTint="33"/>
        <w:left w:val="single" w:sz="24" w:space="0" w:color="F8F8F8" w:themeColor="accent1" w:themeTint="33"/>
        <w:bottom w:val="single" w:sz="24" w:space="0" w:color="F8F8F8" w:themeColor="accent1" w:themeTint="33"/>
        <w:right w:val="single" w:sz="24" w:space="0" w:color="F8F8F8" w:themeColor="accent1" w:themeTint="33"/>
      </w:pBdr>
      <w:shd w:val="clear" w:color="auto" w:fill="F8F8F8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6DF4"/>
    <w:pPr>
      <w:pBdr>
        <w:top w:val="single" w:sz="6" w:space="2" w:color="DDDDDD" w:themeColor="accent1"/>
      </w:pBdr>
      <w:spacing w:before="300" w:after="0"/>
      <w:outlineLvl w:val="2"/>
    </w:pPr>
    <w:rPr>
      <w:caps/>
      <w:color w:val="6E6E6E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6DF4"/>
    <w:pPr>
      <w:pBdr>
        <w:top w:val="dotted" w:sz="6" w:space="2" w:color="DDDDDD" w:themeColor="accent1"/>
      </w:pBdr>
      <w:spacing w:before="200" w:after="0"/>
      <w:outlineLvl w:val="3"/>
    </w:pPr>
    <w:rPr>
      <w:caps/>
      <w:color w:val="A5A5A5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6DF4"/>
    <w:pPr>
      <w:pBdr>
        <w:bottom w:val="single" w:sz="6" w:space="1" w:color="DDDDDD" w:themeColor="accent1"/>
      </w:pBdr>
      <w:spacing w:before="200" w:after="0"/>
      <w:outlineLvl w:val="4"/>
    </w:pPr>
    <w:rPr>
      <w:caps/>
      <w:color w:val="A5A5A5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6DF4"/>
    <w:pPr>
      <w:pBdr>
        <w:bottom w:val="dotted" w:sz="6" w:space="1" w:color="DDDDDD" w:themeColor="accent1"/>
      </w:pBdr>
      <w:spacing w:before="200" w:after="0"/>
      <w:outlineLvl w:val="5"/>
    </w:pPr>
    <w:rPr>
      <w:caps/>
      <w:color w:val="A5A5A5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6DF4"/>
    <w:pPr>
      <w:spacing w:before="200" w:after="0"/>
      <w:outlineLvl w:val="6"/>
    </w:pPr>
    <w:rPr>
      <w:caps/>
      <w:color w:val="A5A5A5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6DF4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6DF4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rmalIndent">
    <w:name w:val="Normal Indent"/>
    <w:basedOn w:val="Normal"/>
    <w:uiPriority w:val="99"/>
    <w:unhideWhenUsed/>
    <w:pPr>
      <w:ind w:left="720"/>
    </w:pPr>
  </w:style>
  <w:style w:type="character" w:styleId="BookTitle">
    <w:name w:val="Book Title"/>
    <w:uiPriority w:val="33"/>
    <w:qFormat/>
    <w:rsid w:val="009B6DF4"/>
    <w:rPr>
      <w:b/>
      <w:bCs/>
      <w:i/>
      <w:iCs/>
      <w:spacing w:val="0"/>
    </w:rPr>
  </w:style>
  <w:style w:type="numbering" w:customStyle="1" w:styleId="BulletedList">
    <w:name w:val="Bulleted List"/>
    <w:uiPriority w:val="99"/>
    <w:pPr>
      <w:numPr>
        <w:numId w:val="2"/>
      </w:numPr>
    </w:pPr>
  </w:style>
  <w:style w:type="paragraph" w:customStyle="1" w:styleId="SenderAddress">
    <w:name w:val="Sender Address"/>
    <w:basedOn w:val="Normal"/>
    <w:uiPriority w:val="2"/>
    <w:rPr>
      <w:color w:val="FFFFFF" w:themeColor="background1"/>
      <w:spacing w:val="20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Pr>
      <w:color w:val="000000" w:themeColor="text2" w:themeShade="BF"/>
      <w:sz w:val="20"/>
      <w:szCs w:val="20"/>
      <w:lang w:eastAsia="ja-JP" w:bidi="he-IL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Pr>
      <w:color w:val="000000" w:themeColor="text2" w:themeShade="BF"/>
      <w:sz w:val="20"/>
      <w:szCs w:val="20"/>
      <w:lang w:eastAsia="ja-JP" w:bidi="he-IL"/>
    </w:rPr>
  </w:style>
  <w:style w:type="paragraph" w:styleId="Salutation">
    <w:name w:val="Salutation"/>
    <w:basedOn w:val="NormalIndent"/>
    <w:next w:val="Normal"/>
    <w:link w:val="SalutationChar"/>
    <w:uiPriority w:val="4"/>
    <w:unhideWhenUsed/>
    <w:pPr>
      <w:ind w:left="0"/>
    </w:pPr>
    <w:rPr>
      <w:b/>
    </w:rPr>
  </w:style>
  <w:style w:type="character" w:customStyle="1" w:styleId="SalutationChar">
    <w:name w:val="Salutation Char"/>
    <w:basedOn w:val="DefaultParagraphFont"/>
    <w:link w:val="Salutation"/>
    <w:uiPriority w:val="4"/>
    <w:rPr>
      <w:b/>
      <w:color w:val="000000" w:themeColor="text2" w:themeShade="BF"/>
      <w:sz w:val="20"/>
      <w:szCs w:val="20"/>
      <w:lang w:eastAsia="ja-JP" w:bidi="he-IL"/>
    </w:rPr>
  </w:style>
  <w:style w:type="paragraph" w:customStyle="1" w:styleId="Subject">
    <w:name w:val="Subject"/>
    <w:basedOn w:val="NormalIndent"/>
    <w:uiPriority w:val="7"/>
    <w:pPr>
      <w:ind w:left="0"/>
    </w:pPr>
    <w:rPr>
      <w:b/>
      <w:color w:val="DDDDDD" w:themeColor="accent1"/>
    </w:rPr>
  </w:style>
  <w:style w:type="paragraph" w:customStyle="1" w:styleId="RecipientAddress">
    <w:name w:val="Recipient Address"/>
    <w:basedOn w:val="NoSpacing"/>
    <w:link w:val="RecipientAddressChar"/>
    <w:uiPriority w:val="5"/>
    <w:pPr>
      <w:spacing w:after="480"/>
      <w:contextualSpacing/>
    </w:pPr>
    <w:rPr>
      <w:rFonts w:asciiTheme="majorHAnsi" w:hAnsiTheme="majorHAnsi"/>
    </w:rPr>
  </w:style>
  <w:style w:type="paragraph" w:styleId="Closing">
    <w:name w:val="Closing"/>
    <w:basedOn w:val="NoSpacing"/>
    <w:link w:val="ClosingChar"/>
    <w:uiPriority w:val="5"/>
    <w:unhideWhenUsed/>
    <w:pPr>
      <w:spacing w:before="960" w:after="960"/>
      <w:ind w:right="2520"/>
    </w:pPr>
  </w:style>
  <w:style w:type="character" w:customStyle="1" w:styleId="ClosingChar">
    <w:name w:val="Closing Char"/>
    <w:basedOn w:val="DefaultParagraphFont"/>
    <w:link w:val="Closing"/>
    <w:uiPriority w:val="5"/>
    <w:rPr>
      <w:color w:val="000000" w:themeColor="text2" w:themeShade="BF"/>
      <w:sz w:val="20"/>
      <w:szCs w:val="20"/>
      <w:lang w:eastAsia="ja-JP" w:bidi="he-IL"/>
    </w:rPr>
  </w:style>
  <w:style w:type="character" w:styleId="Strong">
    <w:name w:val="Strong"/>
    <w:uiPriority w:val="22"/>
    <w:qFormat/>
    <w:rsid w:val="009B6DF4"/>
    <w:rPr>
      <w:b/>
      <w:b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B6DF4"/>
    <w:rPr>
      <w:b/>
      <w:bCs/>
      <w:color w:val="A5A5A5" w:themeColor="accent1" w:themeShade="BF"/>
      <w:sz w:val="16"/>
      <w:szCs w:val="16"/>
    </w:rPr>
  </w:style>
  <w:style w:type="character" w:styleId="Emphasis">
    <w:name w:val="Emphasis"/>
    <w:uiPriority w:val="20"/>
    <w:qFormat/>
    <w:rsid w:val="009B6DF4"/>
    <w:rPr>
      <w:caps/>
      <w:color w:val="6E6E6E" w:themeColor="accent1" w:themeShade="7F"/>
      <w:spacing w:val="5"/>
    </w:rPr>
  </w:style>
  <w:style w:type="character" w:customStyle="1" w:styleId="Heading1Char">
    <w:name w:val="Heading 1 Char"/>
    <w:basedOn w:val="DefaultParagraphFont"/>
    <w:link w:val="Heading1"/>
    <w:uiPriority w:val="9"/>
    <w:rsid w:val="009B6DF4"/>
    <w:rPr>
      <w:caps/>
      <w:color w:val="FFFFFF" w:themeColor="background1"/>
      <w:spacing w:val="15"/>
      <w:sz w:val="22"/>
      <w:szCs w:val="22"/>
      <w:shd w:val="clear" w:color="auto" w:fill="DDDDDD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B6DF4"/>
    <w:rPr>
      <w:caps/>
      <w:spacing w:val="15"/>
      <w:shd w:val="clear" w:color="auto" w:fill="F8F8F8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6DF4"/>
    <w:rPr>
      <w:caps/>
      <w:color w:val="6E6E6E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6DF4"/>
    <w:rPr>
      <w:caps/>
      <w:color w:val="A5A5A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6DF4"/>
    <w:rPr>
      <w:caps/>
      <w:color w:val="A5A5A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6DF4"/>
    <w:rPr>
      <w:caps/>
      <w:color w:val="A5A5A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6DF4"/>
    <w:rPr>
      <w:caps/>
      <w:color w:val="A5A5A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6DF4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6DF4"/>
    <w:rPr>
      <w:i/>
      <w:iCs/>
      <w:caps/>
      <w:spacing w:val="10"/>
      <w:sz w:val="18"/>
      <w:szCs w:val="18"/>
    </w:rPr>
  </w:style>
  <w:style w:type="character" w:styleId="IntenseEmphasis">
    <w:name w:val="Intense Emphasis"/>
    <w:uiPriority w:val="21"/>
    <w:qFormat/>
    <w:rsid w:val="009B6DF4"/>
    <w:rPr>
      <w:b/>
      <w:bCs/>
      <w:caps/>
      <w:color w:val="6E6E6E" w:themeColor="accent1" w:themeShade="7F"/>
      <w:spacing w:val="10"/>
    </w:rPr>
  </w:style>
  <w:style w:type="paragraph" w:styleId="Quote">
    <w:name w:val="Quote"/>
    <w:basedOn w:val="Normal"/>
    <w:next w:val="Normal"/>
    <w:link w:val="QuoteChar"/>
    <w:uiPriority w:val="29"/>
    <w:qFormat/>
    <w:rsid w:val="009B6DF4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9B6DF4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6DF4"/>
    <w:pPr>
      <w:spacing w:before="240" w:after="240" w:line="240" w:lineRule="auto"/>
      <w:ind w:left="1080" w:right="1080"/>
      <w:jc w:val="center"/>
    </w:pPr>
    <w:rPr>
      <w:color w:val="DDDDDD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6DF4"/>
    <w:rPr>
      <w:color w:val="DDDDDD" w:themeColor="accent1"/>
      <w:sz w:val="24"/>
      <w:szCs w:val="24"/>
    </w:rPr>
  </w:style>
  <w:style w:type="character" w:styleId="IntenseReference">
    <w:name w:val="Intense Reference"/>
    <w:uiPriority w:val="32"/>
    <w:qFormat/>
    <w:rsid w:val="009B6DF4"/>
    <w:rPr>
      <w:b/>
      <w:bCs/>
      <w:i/>
      <w:iCs/>
      <w:caps/>
      <w:color w:val="DDDDDD" w:themeColor="accent1"/>
    </w:rPr>
  </w:style>
  <w:style w:type="numbering" w:customStyle="1" w:styleId="NumberedList">
    <w:name w:val="Numbered List"/>
    <w:uiPriority w:val="99"/>
    <w:pPr>
      <w:numPr>
        <w:numId w:val="3"/>
      </w:numPr>
    </w:pPr>
  </w:style>
  <w:style w:type="paragraph" w:styleId="Subtitle">
    <w:name w:val="Subtitle"/>
    <w:basedOn w:val="Normal"/>
    <w:next w:val="Normal"/>
    <w:link w:val="SubtitleChar"/>
    <w:uiPriority w:val="11"/>
    <w:qFormat/>
    <w:rsid w:val="009B6DF4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9B6DF4"/>
    <w:rPr>
      <w:caps/>
      <w:color w:val="595959" w:themeColor="text1" w:themeTint="A6"/>
      <w:spacing w:val="10"/>
      <w:sz w:val="21"/>
      <w:szCs w:val="21"/>
    </w:rPr>
  </w:style>
  <w:style w:type="character" w:styleId="SubtleEmphasis">
    <w:name w:val="Subtle Emphasis"/>
    <w:uiPriority w:val="19"/>
    <w:qFormat/>
    <w:rsid w:val="009B6DF4"/>
    <w:rPr>
      <w:i/>
      <w:iCs/>
      <w:color w:val="6E6E6E" w:themeColor="accent1" w:themeShade="7F"/>
    </w:rPr>
  </w:style>
  <w:style w:type="character" w:styleId="SubtleReference">
    <w:name w:val="Subtle Reference"/>
    <w:uiPriority w:val="31"/>
    <w:qFormat/>
    <w:rsid w:val="009B6DF4"/>
    <w:rPr>
      <w:b/>
      <w:bCs/>
      <w:color w:val="DDDDD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9B6DF4"/>
    <w:pPr>
      <w:spacing w:before="0" w:after="0"/>
    </w:pPr>
    <w:rPr>
      <w:rFonts w:asciiTheme="majorHAnsi" w:eastAsiaTheme="majorEastAsia" w:hAnsiTheme="majorHAnsi" w:cstheme="majorBidi"/>
      <w:caps/>
      <w:color w:val="DDDDDD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B6DF4"/>
    <w:rPr>
      <w:rFonts w:asciiTheme="majorHAnsi" w:eastAsiaTheme="majorEastAsia" w:hAnsiTheme="majorHAnsi" w:cstheme="majorBidi"/>
      <w:caps/>
      <w:color w:val="DDDDDD" w:themeColor="accent1"/>
      <w:spacing w:val="10"/>
      <w:sz w:val="52"/>
      <w:szCs w:val="52"/>
    </w:rPr>
  </w:style>
  <w:style w:type="paragraph" w:styleId="NoSpacing">
    <w:name w:val="No Spacing"/>
    <w:uiPriority w:val="1"/>
    <w:qFormat/>
    <w:rsid w:val="009B6DF4"/>
    <w:pPr>
      <w:spacing w:after="0" w:line="240" w:lineRule="auto"/>
    </w:pPr>
  </w:style>
  <w:style w:type="paragraph" w:customStyle="1" w:styleId="Sidebar">
    <w:name w:val="Sidebar"/>
    <w:basedOn w:val="Normal"/>
    <w:uiPriority w:val="2"/>
    <w:semiHidden/>
    <w:unhideWhenUsed/>
    <w:pPr>
      <w:spacing w:line="300" w:lineRule="auto"/>
    </w:pPr>
    <w:rPr>
      <w:b/>
      <w:color w:val="A5A5A5" w:themeColor="accent1" w:themeShade="BF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color w:val="000000" w:themeColor="text2" w:themeShade="BF"/>
      <w:sz w:val="16"/>
      <w:szCs w:val="16"/>
      <w:lang w:eastAsia="ja-JP" w:bidi="he-IL"/>
    </w:rPr>
  </w:style>
  <w:style w:type="character" w:styleId="PlaceholderText">
    <w:name w:val="Placeholder Text"/>
    <w:basedOn w:val="DefaultParagraphFont"/>
    <w:uiPriority w:val="99"/>
    <w:unhideWhenUsed/>
    <w:rPr>
      <w:color w:val="808080"/>
    </w:rPr>
  </w:style>
  <w:style w:type="paragraph" w:customStyle="1" w:styleId="SendersAddress">
    <w:name w:val="Sender's Address"/>
    <w:basedOn w:val="Normal"/>
    <w:uiPriority w:val="2"/>
    <w:rPr>
      <w:color w:val="FFFFFF" w:themeColor="background1"/>
      <w:spacing w:val="20"/>
    </w:rPr>
  </w:style>
  <w:style w:type="paragraph" w:styleId="Date">
    <w:name w:val="Date"/>
    <w:basedOn w:val="Normal"/>
    <w:next w:val="Normal"/>
    <w:link w:val="DateChar"/>
    <w:uiPriority w:val="99"/>
    <w:unhideWhenUsed/>
    <w:rPr>
      <w:b/>
      <w:color w:val="DDDDDD" w:themeColor="accent1"/>
    </w:rPr>
  </w:style>
  <w:style w:type="character" w:customStyle="1" w:styleId="DateChar">
    <w:name w:val="Date Char"/>
    <w:basedOn w:val="DefaultParagraphFont"/>
    <w:link w:val="Date"/>
    <w:uiPriority w:val="99"/>
    <w:rPr>
      <w:b/>
      <w:color w:val="DDDDDD" w:themeColor="accent1"/>
      <w:sz w:val="20"/>
      <w:szCs w:val="20"/>
      <w:lang w:eastAsia="ja-JP" w:bidi="he-IL"/>
    </w:rPr>
  </w:style>
  <w:style w:type="paragraph" w:styleId="Signature">
    <w:name w:val="Signature"/>
    <w:basedOn w:val="Closing"/>
    <w:link w:val="SignatureChar"/>
    <w:uiPriority w:val="99"/>
    <w:unhideWhenUsed/>
    <w:pPr>
      <w:spacing w:before="0" w:after="0"/>
      <w:contextualSpacing/>
    </w:pPr>
  </w:style>
  <w:style w:type="character" w:customStyle="1" w:styleId="SignatureChar">
    <w:name w:val="Signature Char"/>
    <w:basedOn w:val="DefaultParagraphFont"/>
    <w:link w:val="Signature"/>
    <w:uiPriority w:val="99"/>
    <w:rPr>
      <w:color w:val="000000" w:themeColor="text2" w:themeShade="BF"/>
      <w:sz w:val="20"/>
      <w:szCs w:val="20"/>
      <w:lang w:eastAsia="ja-JP" w:bidi="he-IL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Bullet1">
    <w:name w:val="Bullet 1"/>
    <w:basedOn w:val="ListParagraph"/>
    <w:uiPriority w:val="37"/>
    <w:pPr>
      <w:numPr>
        <w:numId w:val="22"/>
      </w:numPr>
      <w:spacing w:after="0"/>
    </w:pPr>
  </w:style>
  <w:style w:type="paragraph" w:customStyle="1" w:styleId="Bullet2">
    <w:name w:val="Bullet 2"/>
    <w:basedOn w:val="ListParagraph"/>
    <w:uiPriority w:val="37"/>
    <w:pPr>
      <w:numPr>
        <w:ilvl w:val="1"/>
        <w:numId w:val="22"/>
      </w:numPr>
    </w:pPr>
  </w:style>
  <w:style w:type="paragraph" w:customStyle="1" w:styleId="CompanyName">
    <w:name w:val="Company Name"/>
    <w:basedOn w:val="Normal"/>
    <w:uiPriority w:val="4"/>
    <w:rPr>
      <w:color w:val="FFFFFF" w:themeColor="background1"/>
      <w:spacing w:val="20"/>
    </w:rPr>
  </w:style>
  <w:style w:type="paragraph" w:customStyle="1" w:styleId="RecipientName">
    <w:name w:val="Recipient Name"/>
    <w:basedOn w:val="Normal"/>
    <w:uiPriority w:val="3"/>
    <w:pPr>
      <w:spacing w:before="480" w:after="0" w:line="240" w:lineRule="auto"/>
      <w:contextualSpacing/>
    </w:pPr>
    <w:rPr>
      <w:b/>
    </w:rPr>
  </w:style>
  <w:style w:type="character" w:customStyle="1" w:styleId="RecipientAddressChar">
    <w:name w:val="Recipient Address Char"/>
    <w:basedOn w:val="DefaultParagraphFont"/>
    <w:link w:val="RecipientAddress"/>
    <w:uiPriority w:val="5"/>
    <w:locked/>
    <w:rPr>
      <w:rFonts w:asciiTheme="majorHAnsi" w:hAnsiTheme="majorHAnsi"/>
      <w:color w:val="000000" w:themeColor="text2" w:themeShade="BF"/>
      <w:sz w:val="20"/>
      <w:szCs w:val="20"/>
      <w:lang w:eastAsia="ja-JP" w:bidi="he-IL"/>
    </w:rPr>
  </w:style>
  <w:style w:type="paragraph" w:styleId="TOCHeading">
    <w:name w:val="TOC Heading"/>
    <w:basedOn w:val="Heading1"/>
    <w:next w:val="Normal"/>
    <w:uiPriority w:val="39"/>
    <w:unhideWhenUsed/>
    <w:qFormat/>
    <w:rsid w:val="009B6DF4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B531E2"/>
    <w:pPr>
      <w:spacing w:before="0" w:after="100" w:line="259" w:lineRule="auto"/>
      <w:ind w:left="220"/>
    </w:pPr>
    <w:rPr>
      <w:rFonts w:cs="Times New Roman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B531E2"/>
    <w:pPr>
      <w:spacing w:before="0" w:after="100" w:line="259" w:lineRule="auto"/>
    </w:pPr>
    <w:rPr>
      <w:rFonts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B531E2"/>
    <w:pPr>
      <w:spacing w:before="0" w:after="100" w:line="259" w:lineRule="auto"/>
      <w:ind w:left="440"/>
    </w:pPr>
    <w:rPr>
      <w:rFonts w:cs="Times New Roman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75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5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%20(x86)\Microsoft%20Office\Templates\1033\OrielMergeLetter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3.jpeg"/></Relationships>
</file>

<file path=word/theme/theme1.xml><?xml version="1.0" encoding="utf-8"?>
<a:theme xmlns:a="http://schemas.openxmlformats.org/drawingml/2006/main" name="Oriel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riel">
      <a:fillStyleLst>
        <a:solidFill>
          <a:schemeClr val="phClr"/>
        </a:solidFill>
        <a:gradFill rotWithShape="1">
          <a:gsLst>
            <a:gs pos="0">
              <a:schemeClr val="phClr">
                <a:tint val="39000"/>
                <a:satMod val="260000"/>
              </a:schemeClr>
            </a:gs>
            <a:gs pos="30000">
              <a:schemeClr val="phClr">
                <a:tint val="39000"/>
                <a:satMod val="260000"/>
              </a:schemeClr>
            </a:gs>
            <a:gs pos="75000">
              <a:schemeClr val="phClr">
                <a:tint val="55000"/>
                <a:satMod val="255000"/>
              </a:schemeClr>
            </a:gs>
            <a:gs pos="100000">
              <a:schemeClr val="phClr">
                <a:tint val="70000"/>
                <a:satMod val="255000"/>
              </a:schemeClr>
            </a:gs>
          </a:gsLst>
          <a:path path="circle">
            <a:fillToRect l="30000" t="155000" r="150000" b="75000"/>
          </a:path>
        </a:gradFill>
        <a:gradFill rotWithShape="1">
          <a:gsLst>
            <a:gs pos="0">
              <a:schemeClr val="phClr">
                <a:shade val="63000"/>
                <a:satMod val="170000"/>
              </a:schemeClr>
            </a:gs>
            <a:gs pos="30000">
              <a:schemeClr val="phClr">
                <a:shade val="58000"/>
                <a:satMod val="170000"/>
              </a:schemeClr>
            </a:gs>
            <a:gs pos="75000">
              <a:schemeClr val="phClr">
                <a:shade val="31000"/>
                <a:satMod val="170000"/>
              </a:schemeClr>
            </a:gs>
            <a:gs pos="100000">
              <a:schemeClr val="phClr">
                <a:shade val="15000"/>
                <a:satMod val="170000"/>
              </a:schemeClr>
            </a:gs>
          </a:gsLst>
          <a:path path="circle">
            <a:fillToRect l="30000" t="155000" r="150000" b="75000"/>
          </a:path>
        </a:gradFill>
      </a:fillStyleLst>
      <a:lnStyleLst>
        <a:ln w="12700" cap="flat" cmpd="sng" algn="ctr">
          <a:solidFill>
            <a:schemeClr val="phClr">
              <a:shade val="70000"/>
              <a:satMod val="150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4925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0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20000" dir="5400000" rotWithShape="0">
              <a:srgbClr val="000000">
                <a:alpha val="42000"/>
              </a:srgbClr>
            </a:outerShdw>
          </a:effectLst>
        </a:effectStyle>
        <a:effectStyle>
          <a:effectLst>
            <a:outerShdw blurRad="50800" dist="20000" dir="5400000" rotWithShape="0">
              <a:srgbClr val="000000">
                <a:alpha val="42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0"/>
            </a:lightRig>
          </a:scene3d>
          <a:sp3d>
            <a:bevelT w="47625" h="69850"/>
            <a:contourClr>
              <a:schemeClr val="lt1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58000"/>
                <a:satMod val="125000"/>
              </a:schemeClr>
            </a:gs>
            <a:gs pos="40000">
              <a:schemeClr val="phClr">
                <a:tint val="90000"/>
                <a:shade val="90000"/>
                <a:satMod val="120000"/>
              </a:schemeClr>
            </a:gs>
            <a:gs pos="100000">
              <a:schemeClr val="phClr">
                <a:tint val="5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shade val="80000"/>
              </a:schemeClr>
              <a:schemeClr val="phClr">
                <a:tint val="91000"/>
              </a:schemeClr>
            </a:duotone>
          </a:blip>
          <a:tile tx="0" ty="0" sx="40000" sy="50000" flip="y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4F9F388-6FE9-409A-93F1-46FE4B6522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OrielMergeLetter</Template>
  <TotalTime>737</TotalTime>
  <Pages>1</Pages>
  <Words>924</Words>
  <Characters>5271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STUDNT MANAGEMENT SYSTEM</Company>
  <LinksUpToDate>false</LinksUpToDate>
  <CharactersWithSpaces>6183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SHHR</cp:lastModifiedBy>
  <cp:revision>16</cp:revision>
  <cp:lastPrinted>2006-03-09T19:57:00Z</cp:lastPrinted>
  <dcterms:created xsi:type="dcterms:W3CDTF">2018-12-08T17:07:00Z</dcterms:created>
  <dcterms:modified xsi:type="dcterms:W3CDTF">2018-12-10T06:48:00Z</dcterms:modified>
</cp:coreProperties>
</file>